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C6A136" w14:textId="77777777" w:rsidR="00541D9E" w:rsidRDefault="00541D9E">
      <w:pPr>
        <w:pStyle w:val="Standard"/>
      </w:pPr>
    </w:p>
    <w:p w14:paraId="60238D40" w14:textId="77777777" w:rsidR="00541D9E" w:rsidRDefault="00541D9E">
      <w:pPr>
        <w:pStyle w:val="Standard"/>
      </w:pPr>
    </w:p>
    <w:p w14:paraId="4EEEBB2C" w14:textId="0E325B84" w:rsidR="00541D9E" w:rsidRDefault="007D0E13">
      <w:pPr>
        <w:pStyle w:val="Standard"/>
      </w:pPr>
      <w:r>
        <w:rPr>
          <w:noProof/>
        </w:rPr>
        <w:drawing>
          <wp:inline distT="0" distB="0" distL="0" distR="0" wp14:anchorId="12E445F0" wp14:editId="357CA417">
            <wp:extent cx="2452740" cy="2781300"/>
            <wp:effectExtent l="19050" t="19050" r="24130" b="190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018" cy="278615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78F688B" w14:textId="77777777" w:rsidR="00541D9E" w:rsidRDefault="00541D9E">
      <w:pPr>
        <w:pStyle w:val="Standard"/>
      </w:pPr>
    </w:p>
    <w:p w14:paraId="13AA6302" w14:textId="77777777" w:rsidR="00541D9E" w:rsidRDefault="00541D9E">
      <w:pPr>
        <w:pStyle w:val="Standard"/>
      </w:pPr>
    </w:p>
    <w:p w14:paraId="0AA4F449" w14:textId="77777777" w:rsidR="00541D9E" w:rsidRDefault="00541D9E">
      <w:pPr>
        <w:pStyle w:val="Standard"/>
      </w:pPr>
    </w:p>
    <w:p w14:paraId="753C3C9A" w14:textId="77777777" w:rsidR="00541D9E" w:rsidRDefault="00541D9E">
      <w:pPr>
        <w:pStyle w:val="Standard"/>
      </w:pPr>
    </w:p>
    <w:p w14:paraId="22EDE6F8" w14:textId="7F3A22E1" w:rsidR="00541D9E" w:rsidRDefault="00541D9E">
      <w:pPr>
        <w:pStyle w:val="Standard"/>
      </w:pPr>
    </w:p>
    <w:p w14:paraId="1BC277DC" w14:textId="77777777" w:rsidR="00541D9E" w:rsidRDefault="00541D9E">
      <w:pPr>
        <w:pStyle w:val="Standard"/>
      </w:pPr>
    </w:p>
    <w:p w14:paraId="0E7CFC81" w14:textId="77777777" w:rsidR="00541D9E" w:rsidRDefault="00541D9E">
      <w:pPr>
        <w:pStyle w:val="Standard"/>
      </w:pPr>
    </w:p>
    <w:p w14:paraId="6BEFA293" w14:textId="77777777" w:rsidR="00541D9E" w:rsidRDefault="00541D9E">
      <w:pPr>
        <w:pStyle w:val="Standard"/>
      </w:pPr>
    </w:p>
    <w:p w14:paraId="633CC6B4" w14:textId="77777777" w:rsidR="00541D9E" w:rsidRDefault="00541D9E">
      <w:pPr>
        <w:pStyle w:val="Standard"/>
      </w:pPr>
    </w:p>
    <w:p w14:paraId="2D9FD769" w14:textId="77777777" w:rsidR="00541D9E" w:rsidRDefault="00541D9E">
      <w:pPr>
        <w:pStyle w:val="Standard"/>
      </w:pPr>
    </w:p>
    <w:p w14:paraId="68179FD3" w14:textId="77777777" w:rsidR="00541D9E" w:rsidRDefault="00541D9E">
      <w:pPr>
        <w:pStyle w:val="Standard"/>
      </w:pPr>
    </w:p>
    <w:p w14:paraId="6D5B42D5" w14:textId="77777777" w:rsidR="00541D9E" w:rsidRDefault="00541D9E">
      <w:pPr>
        <w:pStyle w:val="Standard"/>
      </w:pPr>
    </w:p>
    <w:p w14:paraId="611FD5C5" w14:textId="77777777" w:rsidR="00541D9E" w:rsidRDefault="00541D9E">
      <w:pPr>
        <w:pStyle w:val="Standard"/>
      </w:pPr>
    </w:p>
    <w:p w14:paraId="1D58D217" w14:textId="77777777" w:rsidR="00541D9E" w:rsidRDefault="00541D9E">
      <w:pPr>
        <w:pStyle w:val="Standard"/>
      </w:pPr>
    </w:p>
    <w:p w14:paraId="738088EE" w14:textId="77777777" w:rsidR="00541D9E" w:rsidRDefault="00541D9E">
      <w:pPr>
        <w:pStyle w:val="Standard"/>
      </w:pPr>
    </w:p>
    <w:p w14:paraId="7AFE39B5" w14:textId="28E65174" w:rsidR="0016783E" w:rsidRDefault="0016783E" w:rsidP="0016783E">
      <w:pPr>
        <w:pBdr>
          <w:top w:val="nil"/>
          <w:left w:val="nil"/>
          <w:bottom w:val="nil"/>
          <w:right w:val="nil"/>
          <w:between w:val="nil"/>
        </w:pBdr>
        <w:spacing w:after="170"/>
        <w:jc w:val="right"/>
        <w:rPr>
          <w:rFonts w:ascii="Eras Bk BT" w:eastAsia="Eras Bk BT" w:hAnsi="Eras Bk BT" w:cs="Eras Bk BT"/>
          <w:b/>
          <w:color w:val="000000"/>
          <w:sz w:val="32"/>
          <w:szCs w:val="32"/>
        </w:rPr>
      </w:pPr>
      <w:r>
        <w:rPr>
          <w:rFonts w:ascii="Eras Bk BT" w:eastAsia="Eras Bk BT" w:hAnsi="Eras Bk BT" w:cs="Eras Bk BT"/>
          <w:b/>
          <w:sz w:val="32"/>
          <w:szCs w:val="32"/>
        </w:rPr>
        <w:t>Módulo</w:t>
      </w:r>
      <w:r>
        <w:rPr>
          <w:rFonts w:ascii="Eras Bk BT" w:eastAsia="Eras Bk BT" w:hAnsi="Eras Bk BT" w:cs="Eras Bk BT"/>
          <w:b/>
          <w:color w:val="000000"/>
          <w:sz w:val="32"/>
          <w:szCs w:val="32"/>
        </w:rPr>
        <w:t xml:space="preserve"> Asigna- </w:t>
      </w:r>
      <w:r w:rsidR="00777C7A">
        <w:rPr>
          <w:rFonts w:ascii="Eras Bk BT" w:eastAsia="Eras Bk BT" w:hAnsi="Eras Bk BT" w:cs="Eras Bk BT"/>
          <w:b/>
          <w:color w:val="000000"/>
          <w:sz w:val="32"/>
          <w:szCs w:val="32"/>
        </w:rPr>
        <w:t xml:space="preserve">Empresa </w:t>
      </w:r>
      <w:proofErr w:type="spellStart"/>
      <w:r>
        <w:rPr>
          <w:rFonts w:ascii="Eras Bk BT" w:eastAsia="Eras Bk BT" w:hAnsi="Eras Bk BT" w:cs="Eras Bk BT"/>
          <w:b/>
          <w:color w:val="000000"/>
          <w:sz w:val="32"/>
          <w:szCs w:val="32"/>
        </w:rPr>
        <w:t>System</w:t>
      </w:r>
      <w:proofErr w:type="spellEnd"/>
      <w:r>
        <w:rPr>
          <w:rFonts w:ascii="Eras Bk BT" w:eastAsia="Eras Bk BT" w:hAnsi="Eras Bk BT" w:cs="Eras Bk BT"/>
          <w:b/>
          <w:color w:val="000000"/>
          <w:sz w:val="32"/>
          <w:szCs w:val="32"/>
        </w:rPr>
        <w:t xml:space="preserve"> F</w:t>
      </w:r>
      <w:r w:rsidR="007D0E13">
        <w:rPr>
          <w:rFonts w:ascii="Eras Bk BT" w:eastAsia="Eras Bk BT" w:hAnsi="Eras Bk BT" w:cs="Eras Bk BT"/>
          <w:b/>
          <w:color w:val="000000"/>
          <w:sz w:val="32"/>
          <w:szCs w:val="32"/>
        </w:rPr>
        <w:t>lash</w:t>
      </w:r>
      <w:r w:rsidR="00777C7A">
        <w:rPr>
          <w:rFonts w:ascii="Eras Bk BT" w:eastAsia="Eras Bk BT" w:hAnsi="Eras Bk BT" w:cs="Eras Bk BT"/>
          <w:b/>
          <w:color w:val="000000"/>
          <w:sz w:val="32"/>
          <w:szCs w:val="32"/>
        </w:rPr>
        <w:t xml:space="preserve"> </w:t>
      </w:r>
      <w:proofErr w:type="spellStart"/>
      <w:r w:rsidR="00777C7A">
        <w:rPr>
          <w:rFonts w:ascii="Eras Bk BT" w:eastAsia="Eras Bk BT" w:hAnsi="Eras Bk BT" w:cs="Eras Bk BT"/>
          <w:b/>
          <w:color w:val="000000"/>
          <w:sz w:val="32"/>
          <w:szCs w:val="32"/>
        </w:rPr>
        <w:t>Technology</w:t>
      </w:r>
      <w:proofErr w:type="spellEnd"/>
    </w:p>
    <w:p w14:paraId="3F4C2D8F" w14:textId="77777777" w:rsidR="00541D9E" w:rsidRDefault="00AF475B">
      <w:pPr>
        <w:pStyle w:val="Puesto"/>
      </w:pPr>
      <w:r>
        <w:fldChar w:fldCharType="begin"/>
      </w:r>
      <w:r>
        <w:instrText xml:space="preserve"> TITLE </w:instrText>
      </w:r>
      <w:r>
        <w:fldChar w:fldCharType="separate"/>
      </w:r>
      <w:r>
        <w:t>Planes de Pruebas Funcionales</w:t>
      </w:r>
      <w:r>
        <w:fldChar w:fldCharType="end"/>
      </w:r>
    </w:p>
    <w:p w14:paraId="687CA68E" w14:textId="77777777" w:rsidR="00541D9E" w:rsidRDefault="00541D9E">
      <w:pPr>
        <w:pStyle w:val="Subttulo"/>
        <w:rPr>
          <w:rFonts w:hint="eastAsia"/>
        </w:rPr>
      </w:pPr>
    </w:p>
    <w:p w14:paraId="110E8D1A" w14:textId="77777777" w:rsidR="00541D9E" w:rsidRDefault="00541D9E">
      <w:pPr>
        <w:pStyle w:val="Textbody"/>
      </w:pPr>
    </w:p>
    <w:p w14:paraId="7647C70E" w14:textId="77777777" w:rsidR="00541D9E" w:rsidRDefault="00541D9E">
      <w:pPr>
        <w:pStyle w:val="Textbody"/>
      </w:pPr>
    </w:p>
    <w:p w14:paraId="3AAC4F29" w14:textId="77777777" w:rsidR="00541D9E" w:rsidRDefault="00541D9E">
      <w:pPr>
        <w:pStyle w:val="Textbody"/>
      </w:pPr>
    </w:p>
    <w:p w14:paraId="7F65A119" w14:textId="77777777" w:rsidR="00541D9E" w:rsidRDefault="00541D9E">
      <w:pPr>
        <w:pStyle w:val="Textbody"/>
      </w:pPr>
    </w:p>
    <w:p w14:paraId="78E227AD" w14:textId="5D80F989" w:rsidR="00541D9E" w:rsidRDefault="00AF475B">
      <w:pPr>
        <w:pStyle w:val="Notaalpi"/>
      </w:pPr>
      <w:r>
        <w:t xml:space="preserve">Versión: </w:t>
      </w:r>
      <w:r w:rsidR="00117F15">
        <w:t>1</w:t>
      </w:r>
    </w:p>
    <w:p w14:paraId="171911C2" w14:textId="18CBF939" w:rsidR="00541D9E" w:rsidRDefault="00AF475B">
      <w:pPr>
        <w:pStyle w:val="Notaalpi"/>
      </w:pPr>
      <w:r>
        <w:t xml:space="preserve">Fecha: </w:t>
      </w:r>
      <w:r w:rsidR="00117F15">
        <w:t>22</w:t>
      </w:r>
      <w:r>
        <w:t>/</w:t>
      </w:r>
      <w:r w:rsidR="00117F15">
        <w:t>07</w:t>
      </w:r>
      <w:r>
        <w:t>/</w:t>
      </w:r>
      <w:r w:rsidR="00117F15">
        <w:t>2020</w:t>
      </w:r>
    </w:p>
    <w:p w14:paraId="37CB0755" w14:textId="77777777" w:rsidR="00541D9E" w:rsidRDefault="00541D9E">
      <w:pPr>
        <w:pStyle w:val="Notaalpi"/>
      </w:pPr>
    </w:p>
    <w:p w14:paraId="02E52924" w14:textId="77777777" w:rsidR="00541D9E" w:rsidRDefault="00541D9E">
      <w:pPr>
        <w:pStyle w:val="Notaalpi"/>
      </w:pPr>
    </w:p>
    <w:p w14:paraId="2C67F4B7" w14:textId="2AFB9B0A" w:rsidR="00541D9E" w:rsidRDefault="00117F15">
      <w:pPr>
        <w:pStyle w:val="Notaalpi"/>
        <w:jc w:val="left"/>
      </w:pPr>
      <w:proofErr w:type="spellStart"/>
      <w:r>
        <w:t>Version</w:t>
      </w:r>
      <w:proofErr w:type="spellEnd"/>
      <w:r>
        <w:t xml:space="preserve"> Beta 1</w:t>
      </w:r>
    </w:p>
    <w:tbl>
      <w:tblPr>
        <w:tblW w:w="9637" w:type="dxa"/>
        <w:tblInd w:w="-1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7"/>
      </w:tblGrid>
      <w:tr w:rsidR="00541D9E" w14:paraId="1829BF46" w14:textId="77777777">
        <w:tblPrEx>
          <w:tblCellMar>
            <w:top w:w="0" w:type="dxa"/>
            <w:bottom w:w="0" w:type="dxa"/>
          </w:tblCellMar>
        </w:tblPrEx>
        <w:tc>
          <w:tcPr>
            <w:tcW w:w="963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23D186" w14:textId="6DDD0D03" w:rsidR="00541D9E" w:rsidRDefault="00AF475B">
            <w:pPr>
              <w:pStyle w:val="Textbody"/>
              <w:rPr>
                <w:color w:val="000000"/>
              </w:rPr>
            </w:pPr>
            <w:r>
              <w:rPr>
                <w:color w:val="000000"/>
              </w:rPr>
              <w:t>Queda prohibido cualquier tipo de explotación y, en particular, la reproducción, distribución, comunicación pública y/o transformación, total o parcial, por cualquier medio, de este documento sin el previo consentimiento expreso y por escrito de</w:t>
            </w:r>
            <w:r w:rsidR="00117F15">
              <w:rPr>
                <w:color w:val="000000"/>
              </w:rPr>
              <w:t>l grupo G4</w:t>
            </w:r>
          </w:p>
        </w:tc>
      </w:tr>
    </w:tbl>
    <w:p w14:paraId="149B9FBF" w14:textId="77777777" w:rsidR="00AF475B" w:rsidRDefault="00AF475B">
      <w:pPr>
        <w:sectPr w:rsidR="00AF475B">
          <w:pgSz w:w="11905" w:h="16837"/>
          <w:pgMar w:top="1134" w:right="1134" w:bottom="1134" w:left="1134" w:header="720" w:footer="720" w:gutter="0"/>
          <w:cols w:space="720"/>
        </w:sectPr>
      </w:pPr>
    </w:p>
    <w:p w14:paraId="314C2885" w14:textId="77777777" w:rsidR="00541D9E" w:rsidRDefault="00541D9E">
      <w:pPr>
        <w:pStyle w:val="Heading"/>
      </w:pPr>
    </w:p>
    <w:p w14:paraId="51BB50C1" w14:textId="77777777" w:rsidR="00541D9E" w:rsidRDefault="00AF475B">
      <w:pPr>
        <w:pStyle w:val="HojadeControl"/>
        <w:jc w:val="center"/>
      </w:pPr>
      <w:r>
        <w:t>HOJA DE CONTROL</w:t>
      </w:r>
    </w:p>
    <w:p w14:paraId="1A15DF2C" w14:textId="77777777" w:rsidR="00541D9E" w:rsidRDefault="00541D9E">
      <w:pPr>
        <w:pStyle w:val="Textbody"/>
      </w:pPr>
    </w:p>
    <w:p w14:paraId="541F5368" w14:textId="77777777" w:rsidR="00541D9E" w:rsidRDefault="00541D9E">
      <w:pPr>
        <w:pStyle w:val="Standard"/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08"/>
        <w:gridCol w:w="3002"/>
        <w:gridCol w:w="2199"/>
        <w:gridCol w:w="1662"/>
      </w:tblGrid>
      <w:tr w:rsidR="00541D9E" w14:paraId="7D04A149" w14:textId="77777777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0CF8E01" w14:textId="77777777" w:rsidR="00541D9E" w:rsidRDefault="00AF475B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Organismo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83EF5F2" w14:textId="79F41D29" w:rsidR="00541D9E" w:rsidRDefault="00F76AEB">
            <w:pPr>
              <w:pStyle w:val="TableContents"/>
            </w:pPr>
            <w:r>
              <w:t>-Pasquel Correa Jefferson Paul</w:t>
            </w:r>
          </w:p>
          <w:p w14:paraId="7A5D45E8" w14:textId="77777777" w:rsidR="00F76AEB" w:rsidRDefault="00F76AEB">
            <w:pPr>
              <w:pStyle w:val="TableContents"/>
            </w:pPr>
            <w:r>
              <w:t>-Ramos Rodríguez Andrés Ricardo</w:t>
            </w:r>
          </w:p>
          <w:p w14:paraId="4587924E" w14:textId="41471E0B" w:rsidR="00F76AEB" w:rsidRDefault="00F76AEB">
            <w:pPr>
              <w:pStyle w:val="TableContents"/>
            </w:pPr>
            <w:r>
              <w:t>-Castro Endara Oswaldo David</w:t>
            </w:r>
          </w:p>
        </w:tc>
      </w:tr>
      <w:tr w:rsidR="00541D9E" w14:paraId="594BFBD5" w14:textId="77777777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5AC5D63" w14:textId="77777777" w:rsidR="00541D9E" w:rsidRDefault="00AF475B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Proyecto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0878026" w14:textId="002BB326" w:rsidR="00541D9E" w:rsidRDefault="004B0A86">
            <w:pPr>
              <w:pStyle w:val="TableContents"/>
            </w:pPr>
            <w:r>
              <w:t>Modulo Asigna</w:t>
            </w:r>
          </w:p>
        </w:tc>
      </w:tr>
      <w:tr w:rsidR="00541D9E" w14:paraId="1ADB430B" w14:textId="77777777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30905E6" w14:textId="77777777" w:rsidR="00541D9E" w:rsidRDefault="00AF475B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C343B7F" w14:textId="179B2911" w:rsidR="00541D9E" w:rsidRDefault="004B0A86">
            <w:pPr>
              <w:pStyle w:val="TableContents"/>
            </w:pPr>
            <w:r>
              <w:t>Planes de Pruebas Funcionales</w:t>
            </w:r>
          </w:p>
        </w:tc>
      </w:tr>
      <w:tr w:rsidR="004B0A86" w14:paraId="4454DAC5" w14:textId="77777777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8A7B08B" w14:textId="77777777" w:rsidR="004B0A86" w:rsidRDefault="004B0A86" w:rsidP="004B0A8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42CC381" w14:textId="55E3AB46" w:rsidR="004B0A86" w:rsidRDefault="004B0A86" w:rsidP="004B0A86">
            <w:pPr>
              <w:pStyle w:val="TableContents"/>
            </w:pPr>
            <w:r>
              <w:t xml:space="preserve">Empresa </w:t>
            </w:r>
            <w:proofErr w:type="spellStart"/>
            <w:r>
              <w:t>System</w:t>
            </w:r>
            <w:proofErr w:type="spellEnd"/>
            <w:r>
              <w:t xml:space="preserve"> Flash </w:t>
            </w:r>
            <w:proofErr w:type="spellStart"/>
            <w:r>
              <w:t>Technology</w:t>
            </w:r>
            <w:proofErr w:type="spellEnd"/>
          </w:p>
        </w:tc>
      </w:tr>
      <w:tr w:rsidR="00541D9E" w14:paraId="17B6AB42" w14:textId="77777777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659862C" w14:textId="77777777" w:rsidR="00541D9E" w:rsidRDefault="00AF475B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37CE7DA" w14:textId="74B2497F" w:rsidR="00541D9E" w:rsidRDefault="00F72962">
            <w:pPr>
              <w:pStyle w:val="TableContents"/>
            </w:pPr>
            <w:r>
              <w:t>1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9D773EE" w14:textId="77777777" w:rsidR="00541D9E" w:rsidRDefault="00AF475B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9875438" w14:textId="6F2384DC" w:rsidR="00541D9E" w:rsidRDefault="00C34EF2">
            <w:pPr>
              <w:pStyle w:val="TableContents"/>
              <w:jc w:val="center"/>
            </w:pPr>
            <w:r>
              <w:t>21</w:t>
            </w:r>
            <w:r w:rsidR="00AF475B">
              <w:t>/</w:t>
            </w:r>
            <w:r w:rsidR="00F72962">
              <w:t>07</w:t>
            </w:r>
            <w:r w:rsidR="00AF475B">
              <w:t>/</w:t>
            </w:r>
            <w:r w:rsidR="00F72962">
              <w:t>2020</w:t>
            </w:r>
          </w:p>
        </w:tc>
      </w:tr>
      <w:tr w:rsidR="00541D9E" w14:paraId="68DE4525" w14:textId="77777777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5D4BE52" w14:textId="77777777" w:rsidR="00541D9E" w:rsidRDefault="00AF475B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D96243B" w14:textId="77777777" w:rsidR="00541D9E" w:rsidRDefault="00541D9E">
            <w:pPr>
              <w:pStyle w:val="TableContents"/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3F8E078" w14:textId="77777777" w:rsidR="00541D9E" w:rsidRDefault="00AF475B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Fecha 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DC85128" w14:textId="391A084D" w:rsidR="00541D9E" w:rsidRDefault="00F72962">
            <w:pPr>
              <w:pStyle w:val="TableContents"/>
              <w:jc w:val="center"/>
            </w:pPr>
            <w:r>
              <w:t>22</w:t>
            </w:r>
            <w:r w:rsidR="00AF475B">
              <w:t>/</w:t>
            </w:r>
            <w:r>
              <w:t>07</w:t>
            </w:r>
            <w:r w:rsidR="00AF475B">
              <w:t>/</w:t>
            </w:r>
            <w:r>
              <w:t>2020</w:t>
            </w:r>
          </w:p>
        </w:tc>
      </w:tr>
      <w:tr w:rsidR="00541D9E" w14:paraId="1A73293D" w14:textId="77777777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20F7F93" w14:textId="77777777" w:rsidR="00541D9E" w:rsidRDefault="00541D9E">
            <w:pPr>
              <w:pStyle w:val="TableContents"/>
              <w:rPr>
                <w:b/>
                <w:bCs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79DE9CB" w14:textId="77777777" w:rsidR="00541D9E" w:rsidRDefault="00541D9E">
            <w:pPr>
              <w:pStyle w:val="TableContents"/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01EDDD9" w14:textId="77777777" w:rsidR="00541D9E" w:rsidRDefault="00AF475B">
            <w:pPr>
              <w:pStyle w:val="TableContents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Nº</w:t>
            </w:r>
            <w:proofErr w:type="spellEnd"/>
            <w:r>
              <w:rPr>
                <w:b/>
                <w:bCs/>
              </w:rPr>
              <w:t xml:space="preserve">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B31A426" w14:textId="77777777" w:rsidR="00541D9E" w:rsidRDefault="00AF475B">
            <w:pPr>
              <w:pStyle w:val="TableContents"/>
              <w:jc w:val="center"/>
            </w:pPr>
            <w:r>
              <w:fldChar w:fldCharType="begin"/>
            </w:r>
            <w:r>
              <w:instrText xml:space="preserve"> NUMPAGES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p>
        </w:tc>
      </w:tr>
    </w:tbl>
    <w:p w14:paraId="4F01BE0F" w14:textId="77777777" w:rsidR="00541D9E" w:rsidRDefault="00541D9E">
      <w:pPr>
        <w:pStyle w:val="Standard"/>
      </w:pPr>
    </w:p>
    <w:p w14:paraId="10E5286F" w14:textId="77777777" w:rsidR="00541D9E" w:rsidRDefault="00541D9E">
      <w:pPr>
        <w:pStyle w:val="Standard"/>
        <w:rPr>
          <w:sz w:val="24"/>
        </w:rPr>
      </w:pPr>
    </w:p>
    <w:p w14:paraId="424CDBC7" w14:textId="77777777" w:rsidR="00541D9E" w:rsidRDefault="00AF475B">
      <w:pPr>
        <w:pStyle w:val="Standard"/>
        <w:rPr>
          <w:sz w:val="24"/>
        </w:rPr>
      </w:pPr>
      <w:r>
        <w:rPr>
          <w:sz w:val="24"/>
        </w:rPr>
        <w:t>REGISTRO DE CAMBIOS</w:t>
      </w:r>
    </w:p>
    <w:p w14:paraId="199836A4" w14:textId="77777777" w:rsidR="00541D9E" w:rsidRDefault="00541D9E">
      <w:pPr>
        <w:pStyle w:val="Standard"/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23"/>
        <w:gridCol w:w="2533"/>
        <w:gridCol w:w="3646"/>
        <w:gridCol w:w="1669"/>
      </w:tblGrid>
      <w:tr w:rsidR="00541D9E" w14:paraId="242266FD" w14:textId="77777777">
        <w:tblPrEx>
          <w:tblCellMar>
            <w:top w:w="0" w:type="dxa"/>
            <w:bottom w:w="0" w:type="dxa"/>
          </w:tblCellMar>
        </w:tblPrEx>
        <w:tc>
          <w:tcPr>
            <w:tcW w:w="122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F74E0C8" w14:textId="77777777" w:rsidR="00541D9E" w:rsidRDefault="00AF475B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Versión </w:t>
            </w:r>
            <w:proofErr w:type="spellStart"/>
            <w:r>
              <w:rPr>
                <w:b/>
                <w:bCs/>
              </w:rPr>
              <w:t>doc</w:t>
            </w:r>
            <w:proofErr w:type="spellEnd"/>
          </w:p>
        </w:tc>
        <w:tc>
          <w:tcPr>
            <w:tcW w:w="253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E04321" w14:textId="77777777" w:rsidR="00541D9E" w:rsidRDefault="00AF475B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37C272C" w14:textId="77777777" w:rsidR="00541D9E" w:rsidRDefault="00AF475B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Responsable del Cambio</w:t>
            </w:r>
          </w:p>
        </w:tc>
        <w:tc>
          <w:tcPr>
            <w:tcW w:w="166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F7A92F" w14:textId="77777777" w:rsidR="00541D9E" w:rsidRDefault="00AF475B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del Cambio</w:t>
            </w:r>
          </w:p>
        </w:tc>
      </w:tr>
      <w:tr w:rsidR="00541D9E" w14:paraId="616BA256" w14:textId="77777777">
        <w:tblPrEx>
          <w:tblCellMar>
            <w:top w:w="0" w:type="dxa"/>
            <w:bottom w:w="0" w:type="dxa"/>
          </w:tblCellMar>
        </w:tblPrEx>
        <w:tc>
          <w:tcPr>
            <w:tcW w:w="122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6D5B580" w14:textId="77777777" w:rsidR="00541D9E" w:rsidRDefault="00AF475B">
            <w:pPr>
              <w:pStyle w:val="TableContents"/>
              <w:jc w:val="center"/>
            </w:pPr>
            <w:r>
              <w:t>0100</w:t>
            </w:r>
          </w:p>
        </w:tc>
        <w:tc>
          <w:tcPr>
            <w:tcW w:w="253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FA0D52D" w14:textId="77777777" w:rsidR="00541D9E" w:rsidRDefault="00AF475B">
            <w:pPr>
              <w:pStyle w:val="TableContents"/>
              <w:jc w:val="center"/>
            </w:pPr>
            <w: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5858850" w14:textId="3D8BCA67" w:rsidR="00C34EF2" w:rsidRDefault="00E84ACB" w:rsidP="00C34EF2">
            <w:pPr>
              <w:pStyle w:val="TableContents"/>
            </w:pPr>
            <w:r>
              <w:t>-</w:t>
            </w:r>
            <w:r w:rsidR="00C34EF2">
              <w:t>Pasquel Correa Jefferson Paul</w:t>
            </w:r>
          </w:p>
          <w:p w14:paraId="5ECB29B2" w14:textId="77777777" w:rsidR="00C34EF2" w:rsidRDefault="00C34EF2" w:rsidP="00C34EF2">
            <w:pPr>
              <w:pStyle w:val="TableContents"/>
            </w:pPr>
            <w:r>
              <w:t>-Ramos Rodríguez Andrés Ricardo</w:t>
            </w:r>
          </w:p>
          <w:p w14:paraId="381F0BD8" w14:textId="330B7A31" w:rsidR="00541D9E" w:rsidRDefault="00C34EF2" w:rsidP="00C34EF2">
            <w:pPr>
              <w:pStyle w:val="TableContents"/>
            </w:pPr>
            <w:r>
              <w:t>-Castro Endara Oswaldo David</w:t>
            </w:r>
          </w:p>
        </w:tc>
        <w:tc>
          <w:tcPr>
            <w:tcW w:w="1669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A1637E9" w14:textId="1BF2FBC9" w:rsidR="00541D9E" w:rsidRDefault="00C34EF2">
            <w:pPr>
              <w:pStyle w:val="TableContents"/>
              <w:jc w:val="center"/>
            </w:pPr>
            <w:r>
              <w:t>21</w:t>
            </w:r>
            <w:r w:rsidR="00AF475B">
              <w:t>/</w:t>
            </w:r>
            <w:r>
              <w:t>07/2020</w:t>
            </w:r>
          </w:p>
        </w:tc>
      </w:tr>
      <w:tr w:rsidR="00541D9E" w14:paraId="4D9FA032" w14:textId="77777777">
        <w:tblPrEx>
          <w:tblCellMar>
            <w:top w:w="0" w:type="dxa"/>
            <w:bottom w:w="0" w:type="dxa"/>
          </w:tblCellMar>
        </w:tblPrEx>
        <w:tc>
          <w:tcPr>
            <w:tcW w:w="122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93F9C06" w14:textId="77777777" w:rsidR="00541D9E" w:rsidRDefault="00541D9E">
            <w:pPr>
              <w:pStyle w:val="TableContents"/>
              <w:jc w:val="center"/>
            </w:pPr>
          </w:p>
        </w:tc>
        <w:tc>
          <w:tcPr>
            <w:tcW w:w="253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85189C5" w14:textId="77777777" w:rsidR="00541D9E" w:rsidRDefault="00541D9E">
            <w:pPr>
              <w:pStyle w:val="TableContents"/>
              <w:jc w:val="center"/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B1EFA26" w14:textId="77777777" w:rsidR="00541D9E" w:rsidRDefault="00541D9E">
            <w:pPr>
              <w:pStyle w:val="TableContents"/>
              <w:jc w:val="center"/>
            </w:pPr>
          </w:p>
        </w:tc>
        <w:tc>
          <w:tcPr>
            <w:tcW w:w="1669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E6F4465" w14:textId="77777777" w:rsidR="00541D9E" w:rsidRDefault="00541D9E">
            <w:pPr>
              <w:pStyle w:val="TableContents"/>
              <w:jc w:val="center"/>
            </w:pPr>
          </w:p>
        </w:tc>
      </w:tr>
      <w:tr w:rsidR="00541D9E" w14:paraId="4B77B332" w14:textId="77777777">
        <w:tblPrEx>
          <w:tblCellMar>
            <w:top w:w="0" w:type="dxa"/>
            <w:bottom w:w="0" w:type="dxa"/>
          </w:tblCellMar>
        </w:tblPrEx>
        <w:tc>
          <w:tcPr>
            <w:tcW w:w="122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FD17F44" w14:textId="77777777" w:rsidR="00541D9E" w:rsidRDefault="00541D9E">
            <w:pPr>
              <w:pStyle w:val="TableContents"/>
              <w:jc w:val="center"/>
            </w:pPr>
          </w:p>
        </w:tc>
        <w:tc>
          <w:tcPr>
            <w:tcW w:w="253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0C637E" w14:textId="77777777" w:rsidR="00541D9E" w:rsidRDefault="00541D9E">
            <w:pPr>
              <w:pStyle w:val="TableContents"/>
              <w:jc w:val="center"/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D51A221" w14:textId="77777777" w:rsidR="00541D9E" w:rsidRDefault="00541D9E">
            <w:pPr>
              <w:pStyle w:val="TableContents"/>
              <w:jc w:val="center"/>
            </w:pPr>
          </w:p>
        </w:tc>
        <w:tc>
          <w:tcPr>
            <w:tcW w:w="1669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FC59F29" w14:textId="77777777" w:rsidR="00541D9E" w:rsidRDefault="00541D9E">
            <w:pPr>
              <w:pStyle w:val="TableContents"/>
              <w:jc w:val="center"/>
            </w:pPr>
          </w:p>
        </w:tc>
      </w:tr>
    </w:tbl>
    <w:p w14:paraId="4A22740F" w14:textId="77777777" w:rsidR="00541D9E" w:rsidRDefault="00541D9E">
      <w:pPr>
        <w:pStyle w:val="Standard"/>
      </w:pPr>
    </w:p>
    <w:p w14:paraId="26CB36B2" w14:textId="77777777" w:rsidR="00541D9E" w:rsidRDefault="00541D9E">
      <w:pPr>
        <w:pStyle w:val="Standard"/>
        <w:rPr>
          <w:sz w:val="24"/>
        </w:rPr>
      </w:pPr>
    </w:p>
    <w:p w14:paraId="5CFE1CEF" w14:textId="77777777" w:rsidR="00541D9E" w:rsidRDefault="00AF475B">
      <w:pPr>
        <w:pStyle w:val="Standard"/>
        <w:rPr>
          <w:sz w:val="24"/>
        </w:rPr>
      </w:pPr>
      <w:r>
        <w:rPr>
          <w:sz w:val="24"/>
        </w:rPr>
        <w:t>CONTROL DE DISTRIBUCIÓN</w:t>
      </w:r>
    </w:p>
    <w:p w14:paraId="1BA8E799" w14:textId="77777777" w:rsidR="00541D9E" w:rsidRDefault="00541D9E">
      <w:pPr>
        <w:pStyle w:val="Standard"/>
      </w:pPr>
    </w:p>
    <w:tbl>
      <w:tblPr>
        <w:tblStyle w:val="Tabladecuadrcula4"/>
        <w:tblW w:w="9071" w:type="dxa"/>
        <w:tblLayout w:type="fixed"/>
        <w:tblLook w:val="04A0" w:firstRow="1" w:lastRow="0" w:firstColumn="1" w:lastColumn="0" w:noHBand="0" w:noVBand="1"/>
      </w:tblPr>
      <w:tblGrid>
        <w:gridCol w:w="9071"/>
      </w:tblGrid>
      <w:tr w:rsidR="00541D9E" w14:paraId="08E015A5" w14:textId="77777777" w:rsidTr="00C90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1" w:type="dxa"/>
          </w:tcPr>
          <w:p w14:paraId="39C9AC34" w14:textId="77777777" w:rsidR="00541D9E" w:rsidRDefault="00AF475B">
            <w:pPr>
              <w:pStyle w:val="TableContents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Nombre y Apellidos</w:t>
            </w:r>
          </w:p>
        </w:tc>
      </w:tr>
      <w:tr w:rsidR="00541D9E" w14:paraId="17C816E2" w14:textId="77777777" w:rsidTr="00C90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1" w:type="dxa"/>
          </w:tcPr>
          <w:p w14:paraId="17AB0AC0" w14:textId="0BECAA1F" w:rsidR="00541D9E" w:rsidRDefault="00C34EF2">
            <w:pPr>
              <w:pStyle w:val="TableContents"/>
            </w:pPr>
            <w:r>
              <w:t>Pasquel Correa Jefferson Paul</w:t>
            </w:r>
          </w:p>
        </w:tc>
      </w:tr>
      <w:tr w:rsidR="00541D9E" w14:paraId="345DC1C1" w14:textId="77777777" w:rsidTr="00C90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1" w:type="dxa"/>
          </w:tcPr>
          <w:p w14:paraId="7222993E" w14:textId="2A51E4FE" w:rsidR="00541D9E" w:rsidRDefault="00C34EF2">
            <w:pPr>
              <w:pStyle w:val="TableContents"/>
            </w:pPr>
            <w:r>
              <w:t>Ramos Rodríguez Andrés Ricardo</w:t>
            </w:r>
          </w:p>
        </w:tc>
      </w:tr>
      <w:tr w:rsidR="00541D9E" w14:paraId="0178F386" w14:textId="77777777" w:rsidTr="00C90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1" w:type="dxa"/>
          </w:tcPr>
          <w:p w14:paraId="0BDEE80D" w14:textId="6A6ED5A3" w:rsidR="00541D9E" w:rsidRDefault="00C34EF2">
            <w:pPr>
              <w:pStyle w:val="TableContents"/>
            </w:pPr>
            <w:r>
              <w:t>Castro Endara Oswaldo David</w:t>
            </w:r>
          </w:p>
        </w:tc>
      </w:tr>
      <w:tr w:rsidR="00541D9E" w14:paraId="12379828" w14:textId="77777777" w:rsidTr="00C90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1" w:type="dxa"/>
          </w:tcPr>
          <w:p w14:paraId="18230305" w14:textId="77777777" w:rsidR="00541D9E" w:rsidRDefault="00541D9E">
            <w:pPr>
              <w:pStyle w:val="TableContents"/>
            </w:pPr>
          </w:p>
        </w:tc>
      </w:tr>
      <w:tr w:rsidR="00541D9E" w14:paraId="7C1A42AE" w14:textId="77777777" w:rsidTr="00C90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1" w:type="dxa"/>
          </w:tcPr>
          <w:p w14:paraId="79D5047E" w14:textId="77777777" w:rsidR="00541D9E" w:rsidRDefault="00541D9E">
            <w:pPr>
              <w:pStyle w:val="TableContents"/>
            </w:pPr>
          </w:p>
        </w:tc>
      </w:tr>
    </w:tbl>
    <w:p w14:paraId="167CFAD5" w14:textId="77777777" w:rsidR="00541D9E" w:rsidRDefault="00541D9E">
      <w:pPr>
        <w:pStyle w:val="Standard"/>
      </w:pPr>
    </w:p>
    <w:p w14:paraId="53AF8D54" w14:textId="77777777" w:rsidR="00541D9E" w:rsidRDefault="00541D9E">
      <w:pPr>
        <w:pStyle w:val="Standard"/>
      </w:pPr>
    </w:p>
    <w:p w14:paraId="10CDA217" w14:textId="77777777" w:rsidR="00541D9E" w:rsidRDefault="00541D9E">
      <w:pPr>
        <w:pStyle w:val="Standard"/>
      </w:pPr>
    </w:p>
    <w:p w14:paraId="3BD00647" w14:textId="77777777" w:rsidR="00541D9E" w:rsidRDefault="00541D9E">
      <w:pPr>
        <w:pStyle w:val="Standard"/>
      </w:pPr>
    </w:p>
    <w:p w14:paraId="368D94EE" w14:textId="77777777" w:rsidR="00541D9E" w:rsidRDefault="00541D9E">
      <w:pPr>
        <w:pStyle w:val="Standard"/>
      </w:pPr>
    </w:p>
    <w:p w14:paraId="70973EB5" w14:textId="77777777" w:rsidR="00541D9E" w:rsidRDefault="00541D9E">
      <w:pPr>
        <w:pStyle w:val="Textbody"/>
        <w:pageBreakBefore/>
      </w:pPr>
    </w:p>
    <w:p w14:paraId="754D9432" w14:textId="77777777" w:rsidR="00541D9E" w:rsidRDefault="00AF475B">
      <w:pPr>
        <w:pStyle w:val="ContentsHeading"/>
        <w:tabs>
          <w:tab w:val="right" w:leader="dot" w:pos="8838"/>
        </w:tabs>
        <w:rPr>
          <w:rFonts w:hint="eastAsia"/>
        </w:rPr>
      </w:pPr>
      <w:r>
        <w:rPr>
          <w:rFonts w:ascii="NewsGotT" w:eastAsia="Arial Unicode MS" w:hAnsi="NewsGotT"/>
          <w:b w:val="0"/>
          <w:bCs w:val="0"/>
          <w:sz w:val="22"/>
          <w:szCs w:val="24"/>
        </w:rPr>
        <w:fldChar w:fldCharType="begin"/>
      </w:r>
      <w:r>
        <w:instrText xml:space="preserve"> TOC \o "1-9" \u \l 1-9 \h </w:instrText>
      </w:r>
      <w:r>
        <w:rPr>
          <w:rFonts w:ascii="NewsGotT" w:eastAsia="Arial Unicode MS" w:hAnsi="NewsGotT"/>
          <w:b w:val="0"/>
          <w:bCs w:val="0"/>
          <w:sz w:val="22"/>
          <w:szCs w:val="24"/>
        </w:rPr>
        <w:fldChar w:fldCharType="separate"/>
      </w:r>
      <w:r>
        <w:t>ÍNDICE</w:t>
      </w:r>
    </w:p>
    <w:p w14:paraId="3C3B387A" w14:textId="77777777" w:rsidR="00541D9E" w:rsidRDefault="00AF475B">
      <w:pPr>
        <w:pStyle w:val="Contents1"/>
        <w:tabs>
          <w:tab w:val="clear" w:pos="9128"/>
          <w:tab w:val="right" w:leader="dot" w:pos="9071"/>
        </w:tabs>
      </w:pPr>
      <w:hyperlink r:id="rId9" w:history="1">
        <w:r>
          <w:t>1 INTRODUCCIÓN</w:t>
        </w:r>
        <w:r>
          <w:tab/>
          <w:t>4</w:t>
        </w:r>
      </w:hyperlink>
    </w:p>
    <w:p w14:paraId="46F272F7" w14:textId="77777777" w:rsidR="00541D9E" w:rsidRDefault="00AF475B">
      <w:pPr>
        <w:pStyle w:val="Contents2"/>
      </w:pPr>
      <w:hyperlink r:id="rId10" w:history="1">
        <w:r>
          <w:t>1.1 Objeto</w:t>
        </w:r>
        <w:r>
          <w:tab/>
          <w:t>4</w:t>
        </w:r>
      </w:hyperlink>
    </w:p>
    <w:p w14:paraId="5E3154FB" w14:textId="77777777" w:rsidR="00541D9E" w:rsidRDefault="00AF475B">
      <w:pPr>
        <w:pStyle w:val="Contents2"/>
      </w:pPr>
      <w:hyperlink r:id="rId11" w:history="1">
        <w:r>
          <w:t>1.2 Alcance</w:t>
        </w:r>
        <w:r>
          <w:tab/>
          <w:t>4</w:t>
        </w:r>
      </w:hyperlink>
    </w:p>
    <w:p w14:paraId="25960690" w14:textId="77777777" w:rsidR="00541D9E" w:rsidRDefault="00AF475B">
      <w:pPr>
        <w:pStyle w:val="Contents1"/>
        <w:tabs>
          <w:tab w:val="clear" w:pos="9128"/>
          <w:tab w:val="right" w:leader="dot" w:pos="9071"/>
        </w:tabs>
      </w:pPr>
      <w:hyperlink r:id="rId12" w:history="1">
        <w:r>
          <w:t>2 TRAZABILIDAD DE CASOS DE PRUEBAS – REQUISITOS</w:t>
        </w:r>
        <w:r>
          <w:tab/>
          <w:t>5</w:t>
        </w:r>
      </w:hyperlink>
    </w:p>
    <w:p w14:paraId="078692F0" w14:textId="06A249F4" w:rsidR="00541D9E" w:rsidRDefault="00AF475B">
      <w:pPr>
        <w:pStyle w:val="Contents1"/>
        <w:tabs>
          <w:tab w:val="clear" w:pos="9128"/>
          <w:tab w:val="right" w:leader="dot" w:pos="9071"/>
        </w:tabs>
      </w:pPr>
      <w:hyperlink r:id="rId13" w:history="1">
        <w:r>
          <w:t>3 DEFINICIÓN DE LOS CASOS DE PRUEBAS</w:t>
        </w:r>
        <w:r>
          <w:tab/>
        </w:r>
        <w:r w:rsidR="00E84ACB">
          <w:t>6,7,8</w:t>
        </w:r>
      </w:hyperlink>
    </w:p>
    <w:p w14:paraId="50BFC5BF" w14:textId="72B6B24F" w:rsidR="00541D9E" w:rsidRDefault="00AF475B">
      <w:pPr>
        <w:pStyle w:val="Contents1"/>
        <w:tabs>
          <w:tab w:val="clear" w:pos="9128"/>
          <w:tab w:val="right" w:leader="dot" w:pos="9071"/>
        </w:tabs>
      </w:pPr>
      <w:hyperlink r:id="rId14" w:history="1">
        <w:r>
          <w:t>4 ESTRATEGIA DE EJECUCIÓN DE PRUEBAS</w:t>
        </w:r>
        <w:r>
          <w:tab/>
        </w:r>
        <w:r w:rsidR="00E84ACB">
          <w:t>9</w:t>
        </w:r>
      </w:hyperlink>
    </w:p>
    <w:p w14:paraId="681211F1" w14:textId="15AB0F1C" w:rsidR="00541D9E" w:rsidRDefault="00AF475B">
      <w:pPr>
        <w:pStyle w:val="Contents1"/>
        <w:tabs>
          <w:tab w:val="clear" w:pos="9128"/>
          <w:tab w:val="right" w:leader="dot" w:pos="9071"/>
        </w:tabs>
      </w:pPr>
      <w:hyperlink r:id="rId15" w:history="1">
        <w:r>
          <w:t>5 ANEXOS</w:t>
        </w:r>
        <w:r>
          <w:tab/>
        </w:r>
        <w:r w:rsidR="00E84ACB">
          <w:t>10</w:t>
        </w:r>
      </w:hyperlink>
    </w:p>
    <w:p w14:paraId="1847376D" w14:textId="6FFFF421" w:rsidR="00541D9E" w:rsidRDefault="00AF475B">
      <w:pPr>
        <w:pStyle w:val="Contents1"/>
        <w:tabs>
          <w:tab w:val="clear" w:pos="9128"/>
          <w:tab w:val="right" w:leader="dot" w:pos="9071"/>
        </w:tabs>
      </w:pPr>
      <w:hyperlink r:id="rId16" w:history="1">
        <w:r>
          <w:t>6 GLOSARIO</w:t>
        </w:r>
        <w:r>
          <w:tab/>
        </w:r>
        <w:r w:rsidR="00E84ACB">
          <w:t>11</w:t>
        </w:r>
      </w:hyperlink>
    </w:p>
    <w:p w14:paraId="7F260126" w14:textId="5CEE00CF" w:rsidR="00541D9E" w:rsidRDefault="00AF475B">
      <w:pPr>
        <w:pStyle w:val="Contents1"/>
        <w:tabs>
          <w:tab w:val="clear" w:pos="9128"/>
          <w:tab w:val="right" w:leader="dot" w:pos="9071"/>
        </w:tabs>
      </w:pPr>
      <w:hyperlink r:id="rId17" w:history="1">
        <w:r>
          <w:t>7 BIBLIOGRAFÍA Y REFERENCIAS</w:t>
        </w:r>
        <w:r>
          <w:tab/>
          <w:t>1</w:t>
        </w:r>
        <w:r w:rsidR="00E84ACB">
          <w:t>2</w:t>
        </w:r>
      </w:hyperlink>
    </w:p>
    <w:p w14:paraId="7007039E" w14:textId="77777777" w:rsidR="00541D9E" w:rsidRDefault="00AF475B">
      <w:pPr>
        <w:pStyle w:val="Textbody"/>
      </w:pPr>
      <w:r>
        <w:rPr>
          <w:sz w:val="20"/>
        </w:rPr>
        <w:fldChar w:fldCharType="end"/>
      </w:r>
    </w:p>
    <w:p w14:paraId="5822A521" w14:textId="77777777" w:rsidR="00541D9E" w:rsidRDefault="00AF475B">
      <w:pPr>
        <w:pStyle w:val="Contents1"/>
        <w:tabs>
          <w:tab w:val="clear" w:pos="9128"/>
          <w:tab w:val="right" w:leader="dot" w:pos="9071"/>
        </w:tabs>
        <w:jc w:val="center"/>
      </w:pPr>
      <w:r>
        <w:t xml:space="preserve"> </w:t>
      </w:r>
    </w:p>
    <w:p w14:paraId="4425D002" w14:textId="77777777" w:rsidR="00541D9E" w:rsidRDefault="00541D9E">
      <w:pPr>
        <w:pStyle w:val="Contents1"/>
        <w:tabs>
          <w:tab w:val="clear" w:pos="9128"/>
          <w:tab w:val="right" w:leader="dot" w:pos="9071"/>
        </w:tabs>
        <w:jc w:val="center"/>
      </w:pPr>
    </w:p>
    <w:p w14:paraId="79A9C194" w14:textId="77777777" w:rsidR="00541D9E" w:rsidRDefault="00AF475B">
      <w:pPr>
        <w:pStyle w:val="Ttulo1"/>
        <w:rPr>
          <w:rFonts w:hint="eastAsia"/>
        </w:rPr>
      </w:pPr>
      <w:bookmarkStart w:id="0" w:name="__RefHeading__3782_904956992"/>
      <w:bookmarkEnd w:id="0"/>
      <w:r>
        <w:lastRenderedPageBreak/>
        <w:t>INTRODUCCIÓN</w:t>
      </w:r>
    </w:p>
    <w:p w14:paraId="00743757" w14:textId="77777777" w:rsidR="00541D9E" w:rsidRDefault="00AF475B">
      <w:pPr>
        <w:pStyle w:val="Ttulo2"/>
        <w:rPr>
          <w:rFonts w:hint="eastAsia"/>
        </w:rPr>
      </w:pPr>
      <w:bookmarkStart w:id="1" w:name="__RefHeading__3784_904956992"/>
      <w:bookmarkEnd w:id="1"/>
      <w:r>
        <w:t>Objeto</w:t>
      </w:r>
    </w:p>
    <w:p w14:paraId="057BBFBA" w14:textId="20EED388" w:rsidR="00541D9E" w:rsidRDefault="00AF475B">
      <w:pPr>
        <w:pStyle w:val="Standard"/>
        <w:spacing w:after="113"/>
        <w:jc w:val="both"/>
      </w:pPr>
      <w:r>
        <w:t>El objetivo de este documento es recoger los casos de pruebas que verifican que el sistema satisface los requisitos especificados</w:t>
      </w:r>
      <w:r w:rsidR="003433A8">
        <w:t xml:space="preserve"> demostrando sus funcionalidades.</w:t>
      </w:r>
    </w:p>
    <w:p w14:paraId="7777021C" w14:textId="77777777" w:rsidR="00541D9E" w:rsidRDefault="00541D9E">
      <w:pPr>
        <w:pStyle w:val="Standard"/>
        <w:spacing w:after="113"/>
        <w:jc w:val="both"/>
      </w:pPr>
    </w:p>
    <w:p w14:paraId="2B98D2B5" w14:textId="77777777" w:rsidR="00541D9E" w:rsidRDefault="00AF475B">
      <w:pPr>
        <w:pStyle w:val="Ttulo2"/>
        <w:rPr>
          <w:rFonts w:hint="eastAsia"/>
        </w:rPr>
      </w:pPr>
      <w:bookmarkStart w:id="2" w:name="__RefHeading__3786_904956992"/>
      <w:bookmarkEnd w:id="2"/>
      <w:r>
        <w:t>Alcance</w:t>
      </w:r>
    </w:p>
    <w:p w14:paraId="20D83EF3" w14:textId="7E2C5F3E" w:rsidR="00541D9E" w:rsidRDefault="002E49AC">
      <w:pPr>
        <w:pStyle w:val="Standard"/>
        <w:spacing w:after="113"/>
        <w:jc w:val="both"/>
      </w:pPr>
      <w:r>
        <w:t xml:space="preserve">Verificar cada </w:t>
      </w:r>
      <w:proofErr w:type="gramStart"/>
      <w:r>
        <w:t>uno</w:t>
      </w:r>
      <w:proofErr w:type="gramEnd"/>
      <w:r>
        <w:t xml:space="preserve"> de las funcionalidades del sistema</w:t>
      </w:r>
      <w:r w:rsidR="00AC6891">
        <w:t xml:space="preserve"> según lo analizado por el presente grupo.</w:t>
      </w:r>
    </w:p>
    <w:p w14:paraId="7AE331FE" w14:textId="77777777" w:rsidR="00541D9E" w:rsidRDefault="00541D9E">
      <w:pPr>
        <w:pStyle w:val="Textbody"/>
      </w:pPr>
    </w:p>
    <w:p w14:paraId="7901E0FF" w14:textId="77777777" w:rsidR="00541D9E" w:rsidRDefault="00541D9E">
      <w:pPr>
        <w:pStyle w:val="Textbody"/>
        <w:rPr>
          <w:rFonts w:cs="Arial"/>
        </w:rPr>
      </w:pPr>
    </w:p>
    <w:p w14:paraId="58217D10" w14:textId="77777777" w:rsidR="00541D9E" w:rsidRDefault="00AF475B">
      <w:pPr>
        <w:pStyle w:val="Standard"/>
        <w:jc w:val="both"/>
        <w:rPr>
          <w:rFonts w:cs="Arial"/>
        </w:rPr>
      </w:pPr>
      <w:r>
        <w:rPr>
          <w:rFonts w:cs="Arial"/>
        </w:rPr>
        <w:t xml:space="preserve"> </w:t>
      </w:r>
    </w:p>
    <w:p w14:paraId="17C7B458" w14:textId="77777777" w:rsidR="00541D9E" w:rsidRDefault="00541D9E">
      <w:pPr>
        <w:pStyle w:val="Textbody"/>
      </w:pPr>
    </w:p>
    <w:p w14:paraId="635E4C2A" w14:textId="77777777" w:rsidR="00541D9E" w:rsidRDefault="00541D9E">
      <w:pPr>
        <w:pStyle w:val="Textbody"/>
      </w:pPr>
    </w:p>
    <w:p w14:paraId="339CC9F1" w14:textId="77777777" w:rsidR="00541D9E" w:rsidRDefault="00AF475B">
      <w:pPr>
        <w:pStyle w:val="Ttulo1"/>
        <w:rPr>
          <w:rFonts w:hint="eastAsia"/>
        </w:rPr>
      </w:pPr>
      <w:bookmarkStart w:id="3" w:name="__RefHeading__3794_904956992"/>
      <w:bookmarkEnd w:id="3"/>
      <w:r>
        <w:lastRenderedPageBreak/>
        <w:t>TRAZABILIDAD DE CASOS DE PRUEBAS – REQUISITOS</w:t>
      </w:r>
    </w:p>
    <w:p w14:paraId="20FBDE7F" w14:textId="4A58683A" w:rsidR="00541D9E" w:rsidRDefault="00541D9E">
      <w:pPr>
        <w:pStyle w:val="Standard"/>
        <w:jc w:val="both"/>
        <w:rPr>
          <w:rFonts w:cs="Arial"/>
        </w:rPr>
      </w:pPr>
    </w:p>
    <w:p w14:paraId="79936D99" w14:textId="0662811C" w:rsidR="00541D9E" w:rsidRDefault="00541D9E">
      <w:pPr>
        <w:pStyle w:val="Standard"/>
        <w:jc w:val="both"/>
      </w:pPr>
    </w:p>
    <w:p w14:paraId="27E08104" w14:textId="77777777" w:rsidR="00541D9E" w:rsidRDefault="00541D9E">
      <w:pPr>
        <w:pStyle w:val="Standard"/>
        <w:jc w:val="both"/>
        <w:rPr>
          <w:rFonts w:cs="Arial"/>
        </w:rPr>
      </w:pPr>
    </w:p>
    <w:tbl>
      <w:tblPr>
        <w:tblStyle w:val="Tabladecuadrcula4"/>
        <w:tblW w:w="9071" w:type="dxa"/>
        <w:tblLayout w:type="fixed"/>
        <w:tblLook w:val="04A0" w:firstRow="1" w:lastRow="0" w:firstColumn="1" w:lastColumn="0" w:noHBand="0" w:noVBand="1"/>
      </w:tblPr>
      <w:tblGrid>
        <w:gridCol w:w="1133"/>
        <w:gridCol w:w="1133"/>
        <w:gridCol w:w="1134"/>
        <w:gridCol w:w="1134"/>
        <w:gridCol w:w="1134"/>
        <w:gridCol w:w="1134"/>
        <w:gridCol w:w="1134"/>
        <w:gridCol w:w="1135"/>
      </w:tblGrid>
      <w:tr w:rsidR="00541D9E" w14:paraId="00C7C7D0" w14:textId="77777777" w:rsidTr="00C90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6AC248CC" w14:textId="77777777" w:rsidR="00541D9E" w:rsidRDefault="00541D9E">
            <w:pPr>
              <w:pStyle w:val="TableContents"/>
              <w:jc w:val="center"/>
              <w:rPr>
                <w:b w:val="0"/>
                <w:bCs w:val="0"/>
              </w:rPr>
            </w:pPr>
          </w:p>
        </w:tc>
        <w:tc>
          <w:tcPr>
            <w:tcW w:w="1133" w:type="dxa"/>
          </w:tcPr>
          <w:p w14:paraId="3A6FABDA" w14:textId="77777777" w:rsidR="00541D9E" w:rsidRDefault="00AF475B">
            <w:pPr>
              <w:pStyle w:val="TableContents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RF-001</w:t>
            </w:r>
          </w:p>
        </w:tc>
        <w:tc>
          <w:tcPr>
            <w:tcW w:w="1134" w:type="dxa"/>
          </w:tcPr>
          <w:p w14:paraId="692099B1" w14:textId="77777777" w:rsidR="00541D9E" w:rsidRDefault="00AF475B">
            <w:pPr>
              <w:pStyle w:val="TableContents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RF-002</w:t>
            </w:r>
          </w:p>
        </w:tc>
        <w:tc>
          <w:tcPr>
            <w:tcW w:w="1134" w:type="dxa"/>
          </w:tcPr>
          <w:p w14:paraId="22B510CA" w14:textId="77777777" w:rsidR="00541D9E" w:rsidRDefault="00AF475B">
            <w:pPr>
              <w:pStyle w:val="TableContents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RF-003</w:t>
            </w:r>
          </w:p>
        </w:tc>
        <w:tc>
          <w:tcPr>
            <w:tcW w:w="1134" w:type="dxa"/>
          </w:tcPr>
          <w:p w14:paraId="1751E808" w14:textId="77777777" w:rsidR="00541D9E" w:rsidRDefault="00AF475B">
            <w:pPr>
              <w:pStyle w:val="TableContents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RF-004</w:t>
            </w:r>
          </w:p>
        </w:tc>
        <w:tc>
          <w:tcPr>
            <w:tcW w:w="1134" w:type="dxa"/>
          </w:tcPr>
          <w:p w14:paraId="3C3F3BCB" w14:textId="06756AEF" w:rsidR="00541D9E" w:rsidRDefault="002B7215">
            <w:pPr>
              <w:pStyle w:val="TableContents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RF-006</w:t>
            </w:r>
          </w:p>
        </w:tc>
        <w:tc>
          <w:tcPr>
            <w:tcW w:w="1134" w:type="dxa"/>
          </w:tcPr>
          <w:p w14:paraId="60E5C01F" w14:textId="6E58FF2F" w:rsidR="00541D9E" w:rsidRDefault="002B7215">
            <w:pPr>
              <w:pStyle w:val="TableContents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RF.007</w:t>
            </w:r>
          </w:p>
        </w:tc>
        <w:tc>
          <w:tcPr>
            <w:tcW w:w="1135" w:type="dxa"/>
          </w:tcPr>
          <w:p w14:paraId="69085C3F" w14:textId="03613457" w:rsidR="00541D9E" w:rsidRDefault="00AF475B" w:rsidP="002B7215">
            <w:pPr>
              <w:pStyle w:val="TableContents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RF-00</w:t>
            </w:r>
            <w:r w:rsidR="002B7215">
              <w:rPr>
                <w:b w:val="0"/>
                <w:bCs w:val="0"/>
              </w:rPr>
              <w:t>8</w:t>
            </w:r>
          </w:p>
        </w:tc>
      </w:tr>
      <w:tr w:rsidR="00541D9E" w14:paraId="67759D89" w14:textId="77777777" w:rsidTr="00C90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0B4931C2" w14:textId="003EF3F0" w:rsidR="00541D9E" w:rsidRPr="00C902E5" w:rsidRDefault="00856A25">
            <w:pPr>
              <w:pStyle w:val="TableContents"/>
              <w:jc w:val="center"/>
              <w:rPr>
                <w:b w:val="0"/>
                <w:bCs w:val="0"/>
                <w:sz w:val="22"/>
                <w:szCs w:val="28"/>
              </w:rPr>
            </w:pPr>
            <w:r w:rsidRPr="00C902E5">
              <w:rPr>
                <w:b w:val="0"/>
                <w:bCs w:val="0"/>
                <w:sz w:val="22"/>
                <w:szCs w:val="28"/>
              </w:rPr>
              <w:t>Ingresar</w:t>
            </w:r>
          </w:p>
        </w:tc>
        <w:tc>
          <w:tcPr>
            <w:tcW w:w="1133" w:type="dxa"/>
          </w:tcPr>
          <w:p w14:paraId="1206A5FD" w14:textId="26540798" w:rsidR="00541D9E" w:rsidRPr="00C902E5" w:rsidRDefault="00541D9E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</w:p>
        </w:tc>
        <w:tc>
          <w:tcPr>
            <w:tcW w:w="1134" w:type="dxa"/>
          </w:tcPr>
          <w:p w14:paraId="241A96F8" w14:textId="7D3EC06A" w:rsidR="00541D9E" w:rsidRPr="00C902E5" w:rsidRDefault="001945AB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2B1E5ED5" w14:textId="168D40DB" w:rsidR="00541D9E" w:rsidRPr="00C902E5" w:rsidRDefault="001945AB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4728CC16" w14:textId="77777777" w:rsidR="00541D9E" w:rsidRPr="00C902E5" w:rsidRDefault="00AF475B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032A3AC1" w14:textId="62306596" w:rsidR="00541D9E" w:rsidRPr="00C902E5" w:rsidRDefault="00541D9E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</w:p>
        </w:tc>
        <w:tc>
          <w:tcPr>
            <w:tcW w:w="1134" w:type="dxa"/>
          </w:tcPr>
          <w:p w14:paraId="061CB650" w14:textId="6330DCF6" w:rsidR="00541D9E" w:rsidRPr="00C902E5" w:rsidRDefault="00541D9E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</w:p>
        </w:tc>
        <w:tc>
          <w:tcPr>
            <w:tcW w:w="1135" w:type="dxa"/>
          </w:tcPr>
          <w:p w14:paraId="168AD763" w14:textId="01422467" w:rsidR="00541D9E" w:rsidRPr="00C902E5" w:rsidRDefault="002B7215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</w:tr>
      <w:tr w:rsidR="00541D9E" w14:paraId="4BEB15B0" w14:textId="77777777" w:rsidTr="00C90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262984A6" w14:textId="2AD2F1B9" w:rsidR="00541D9E" w:rsidRPr="00C902E5" w:rsidRDefault="00856A25">
            <w:pPr>
              <w:pStyle w:val="TableContents"/>
              <w:jc w:val="center"/>
              <w:rPr>
                <w:b w:val="0"/>
                <w:bCs w:val="0"/>
                <w:sz w:val="22"/>
                <w:szCs w:val="28"/>
              </w:rPr>
            </w:pPr>
            <w:r w:rsidRPr="00C902E5">
              <w:rPr>
                <w:b w:val="0"/>
                <w:bCs w:val="0"/>
                <w:sz w:val="22"/>
                <w:szCs w:val="28"/>
              </w:rPr>
              <w:t>Actualizar</w:t>
            </w:r>
          </w:p>
        </w:tc>
        <w:tc>
          <w:tcPr>
            <w:tcW w:w="1133" w:type="dxa"/>
          </w:tcPr>
          <w:p w14:paraId="21D29771" w14:textId="1738E891" w:rsidR="00541D9E" w:rsidRPr="00C902E5" w:rsidRDefault="001945AB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27089A4D" w14:textId="77777777" w:rsidR="00541D9E" w:rsidRPr="00C902E5" w:rsidRDefault="00AF475B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1014440F" w14:textId="43FDC363" w:rsidR="00541D9E" w:rsidRPr="00C902E5" w:rsidRDefault="00541D9E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</w:p>
        </w:tc>
        <w:tc>
          <w:tcPr>
            <w:tcW w:w="1134" w:type="dxa"/>
          </w:tcPr>
          <w:p w14:paraId="74839CE2" w14:textId="2BBAE9DA" w:rsidR="00541D9E" w:rsidRPr="00C902E5" w:rsidRDefault="001945AB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78267519" w14:textId="6499C393" w:rsidR="00541D9E" w:rsidRPr="00C902E5" w:rsidRDefault="00541D9E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</w:p>
        </w:tc>
        <w:tc>
          <w:tcPr>
            <w:tcW w:w="1134" w:type="dxa"/>
          </w:tcPr>
          <w:p w14:paraId="7667289B" w14:textId="77777777" w:rsidR="00541D9E" w:rsidRPr="00C902E5" w:rsidRDefault="00541D9E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</w:p>
        </w:tc>
        <w:tc>
          <w:tcPr>
            <w:tcW w:w="1135" w:type="dxa"/>
          </w:tcPr>
          <w:p w14:paraId="6E8DAB21" w14:textId="79F0C20E" w:rsidR="00541D9E" w:rsidRPr="00C902E5" w:rsidRDefault="001945AB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</w:tr>
      <w:tr w:rsidR="00541D9E" w14:paraId="5CD6A3EC" w14:textId="77777777" w:rsidTr="00C90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14ABCECA" w14:textId="5A925D9A" w:rsidR="00541D9E" w:rsidRPr="00C902E5" w:rsidRDefault="00856A25">
            <w:pPr>
              <w:pStyle w:val="TableContents"/>
              <w:jc w:val="center"/>
              <w:rPr>
                <w:b w:val="0"/>
                <w:bCs w:val="0"/>
                <w:sz w:val="22"/>
                <w:szCs w:val="28"/>
              </w:rPr>
            </w:pPr>
            <w:r w:rsidRPr="00C902E5">
              <w:rPr>
                <w:b w:val="0"/>
                <w:bCs w:val="0"/>
                <w:sz w:val="22"/>
                <w:szCs w:val="28"/>
              </w:rPr>
              <w:t>Validar</w:t>
            </w:r>
          </w:p>
        </w:tc>
        <w:tc>
          <w:tcPr>
            <w:tcW w:w="1133" w:type="dxa"/>
          </w:tcPr>
          <w:p w14:paraId="1E28EAA9" w14:textId="2EB96C9D" w:rsidR="00541D9E" w:rsidRPr="00C902E5" w:rsidRDefault="002B7215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22BF0F9E" w14:textId="6B68961F" w:rsidR="00541D9E" w:rsidRPr="00C902E5" w:rsidRDefault="001945AB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16C6D90C" w14:textId="2BBFE4CF" w:rsidR="00541D9E" w:rsidRPr="00C902E5" w:rsidRDefault="002B7215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6581611F" w14:textId="77777777" w:rsidR="00541D9E" w:rsidRPr="00C902E5" w:rsidRDefault="00541D9E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</w:p>
        </w:tc>
        <w:tc>
          <w:tcPr>
            <w:tcW w:w="1134" w:type="dxa"/>
          </w:tcPr>
          <w:p w14:paraId="2F77D235" w14:textId="3B39996E" w:rsidR="00541D9E" w:rsidRPr="00C902E5" w:rsidRDefault="002B7215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22C7FCF8" w14:textId="77777777" w:rsidR="00541D9E" w:rsidRPr="00C902E5" w:rsidRDefault="00AF475B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5" w:type="dxa"/>
          </w:tcPr>
          <w:p w14:paraId="6D407508" w14:textId="617B335F" w:rsidR="00541D9E" w:rsidRPr="00C902E5" w:rsidRDefault="002B7215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</w:tr>
      <w:tr w:rsidR="00541D9E" w14:paraId="54940B03" w14:textId="77777777" w:rsidTr="00C90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315B83DB" w14:textId="68AA1A80" w:rsidR="00541D9E" w:rsidRPr="00C902E5" w:rsidRDefault="00856A25">
            <w:pPr>
              <w:pStyle w:val="TableContents"/>
              <w:jc w:val="center"/>
              <w:rPr>
                <w:b w:val="0"/>
                <w:bCs w:val="0"/>
                <w:sz w:val="22"/>
                <w:szCs w:val="28"/>
              </w:rPr>
            </w:pPr>
            <w:r w:rsidRPr="00C902E5">
              <w:rPr>
                <w:b w:val="0"/>
                <w:bCs w:val="0"/>
                <w:sz w:val="22"/>
                <w:szCs w:val="28"/>
              </w:rPr>
              <w:t>Eliminar</w:t>
            </w:r>
          </w:p>
        </w:tc>
        <w:tc>
          <w:tcPr>
            <w:tcW w:w="1133" w:type="dxa"/>
          </w:tcPr>
          <w:p w14:paraId="1EDE2A59" w14:textId="00B40E17" w:rsidR="00541D9E" w:rsidRPr="00C902E5" w:rsidRDefault="00541D9E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</w:p>
        </w:tc>
        <w:tc>
          <w:tcPr>
            <w:tcW w:w="1134" w:type="dxa"/>
          </w:tcPr>
          <w:p w14:paraId="4C0B5E3D" w14:textId="77777777" w:rsidR="00541D9E" w:rsidRPr="00C902E5" w:rsidRDefault="00541D9E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</w:p>
        </w:tc>
        <w:tc>
          <w:tcPr>
            <w:tcW w:w="1134" w:type="dxa"/>
          </w:tcPr>
          <w:p w14:paraId="6B2B360E" w14:textId="77777777" w:rsidR="00541D9E" w:rsidRPr="00C902E5" w:rsidRDefault="00541D9E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</w:p>
        </w:tc>
        <w:tc>
          <w:tcPr>
            <w:tcW w:w="1134" w:type="dxa"/>
          </w:tcPr>
          <w:p w14:paraId="73C5A680" w14:textId="49EEB80E" w:rsidR="00541D9E" w:rsidRPr="00C902E5" w:rsidRDefault="002B7215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0091809A" w14:textId="77777777" w:rsidR="00541D9E" w:rsidRPr="00C902E5" w:rsidRDefault="00541D9E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</w:p>
        </w:tc>
        <w:tc>
          <w:tcPr>
            <w:tcW w:w="1134" w:type="dxa"/>
          </w:tcPr>
          <w:p w14:paraId="68FF5069" w14:textId="77777777" w:rsidR="00541D9E" w:rsidRPr="00C902E5" w:rsidRDefault="00541D9E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</w:p>
        </w:tc>
        <w:tc>
          <w:tcPr>
            <w:tcW w:w="1135" w:type="dxa"/>
          </w:tcPr>
          <w:p w14:paraId="25BCBC64" w14:textId="77777777" w:rsidR="00541D9E" w:rsidRPr="00C902E5" w:rsidRDefault="00541D9E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</w:p>
        </w:tc>
      </w:tr>
      <w:tr w:rsidR="00541D9E" w14:paraId="5187BCC5" w14:textId="77777777" w:rsidTr="00C90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4E776541" w14:textId="5B6FE04A" w:rsidR="00541D9E" w:rsidRPr="00C902E5" w:rsidRDefault="00856A25">
            <w:pPr>
              <w:pStyle w:val="TableContents"/>
              <w:jc w:val="center"/>
              <w:rPr>
                <w:b w:val="0"/>
                <w:bCs w:val="0"/>
                <w:sz w:val="22"/>
                <w:szCs w:val="28"/>
              </w:rPr>
            </w:pPr>
            <w:r w:rsidRPr="00C902E5">
              <w:rPr>
                <w:b w:val="0"/>
                <w:bCs w:val="0"/>
                <w:sz w:val="22"/>
                <w:szCs w:val="28"/>
              </w:rPr>
              <w:t>Visualizar</w:t>
            </w:r>
          </w:p>
        </w:tc>
        <w:tc>
          <w:tcPr>
            <w:tcW w:w="1133" w:type="dxa"/>
          </w:tcPr>
          <w:p w14:paraId="55744F6B" w14:textId="14C651B2" w:rsidR="00541D9E" w:rsidRPr="00C902E5" w:rsidRDefault="001945AB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6A17AFC8" w14:textId="77777777" w:rsidR="00541D9E" w:rsidRPr="00C902E5" w:rsidRDefault="00AF475B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29BF8BC9" w14:textId="77777777" w:rsidR="00541D9E" w:rsidRPr="00C902E5" w:rsidRDefault="00AF475B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346268B9" w14:textId="7F826F24" w:rsidR="00541D9E" w:rsidRPr="00C902E5" w:rsidRDefault="002B7215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3E585EB8" w14:textId="77777777" w:rsidR="00541D9E" w:rsidRPr="00C902E5" w:rsidRDefault="00AF475B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5F3686B1" w14:textId="6617D437" w:rsidR="00541D9E" w:rsidRPr="00C902E5" w:rsidRDefault="002B7215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5" w:type="dxa"/>
          </w:tcPr>
          <w:p w14:paraId="49DA29F0" w14:textId="77777777" w:rsidR="00541D9E" w:rsidRPr="00C902E5" w:rsidRDefault="00AF475B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</w:tr>
      <w:tr w:rsidR="00541D9E" w14:paraId="19EA1841" w14:textId="77777777" w:rsidTr="00C90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5F61B093" w14:textId="437BB243" w:rsidR="00541D9E" w:rsidRPr="00C902E5" w:rsidRDefault="00856A25">
            <w:pPr>
              <w:pStyle w:val="TableContents"/>
              <w:jc w:val="center"/>
              <w:rPr>
                <w:b w:val="0"/>
                <w:bCs w:val="0"/>
                <w:sz w:val="22"/>
                <w:szCs w:val="28"/>
              </w:rPr>
            </w:pPr>
            <w:r w:rsidRPr="00C902E5">
              <w:rPr>
                <w:b w:val="0"/>
                <w:bCs w:val="0"/>
                <w:sz w:val="22"/>
                <w:szCs w:val="28"/>
              </w:rPr>
              <w:t>Respuesta</w:t>
            </w:r>
          </w:p>
        </w:tc>
        <w:tc>
          <w:tcPr>
            <w:tcW w:w="1133" w:type="dxa"/>
          </w:tcPr>
          <w:p w14:paraId="41BFDD88" w14:textId="069AE7AE" w:rsidR="00541D9E" w:rsidRPr="00C902E5" w:rsidRDefault="002B7215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78A273FC" w14:textId="77777777" w:rsidR="00541D9E" w:rsidRPr="00C902E5" w:rsidRDefault="00541D9E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</w:p>
        </w:tc>
        <w:tc>
          <w:tcPr>
            <w:tcW w:w="1134" w:type="dxa"/>
          </w:tcPr>
          <w:p w14:paraId="0B4872A0" w14:textId="793D8A49" w:rsidR="00541D9E" w:rsidRPr="00C902E5" w:rsidRDefault="001945AB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75622323" w14:textId="61EC48C1" w:rsidR="00541D9E" w:rsidRPr="00C902E5" w:rsidRDefault="002B7215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50EAECB3" w14:textId="75B606D4" w:rsidR="00541D9E" w:rsidRPr="00C902E5" w:rsidRDefault="001945AB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4" w:type="dxa"/>
          </w:tcPr>
          <w:p w14:paraId="5F8779F3" w14:textId="06075248" w:rsidR="00541D9E" w:rsidRPr="00C902E5" w:rsidRDefault="002B7215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  <w:tc>
          <w:tcPr>
            <w:tcW w:w="1135" w:type="dxa"/>
          </w:tcPr>
          <w:p w14:paraId="6B5E40D5" w14:textId="4E6EA6F1" w:rsidR="00541D9E" w:rsidRPr="00C902E5" w:rsidRDefault="002B7215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8"/>
              </w:rPr>
            </w:pPr>
            <w:r w:rsidRPr="00C902E5">
              <w:rPr>
                <w:b/>
                <w:bCs/>
                <w:sz w:val="22"/>
                <w:szCs w:val="28"/>
              </w:rPr>
              <w:t>X</w:t>
            </w:r>
          </w:p>
        </w:tc>
      </w:tr>
    </w:tbl>
    <w:p w14:paraId="0A5E1959" w14:textId="64DFE727" w:rsidR="00541D9E" w:rsidRDefault="00AF475B" w:rsidP="00B11634">
      <w:pPr>
        <w:pStyle w:val="Ttulo1"/>
      </w:pPr>
      <w:r>
        <w:lastRenderedPageBreak/>
        <w:t>DEFINICIÓN DE LOS CASOS DE PRUEBAS</w:t>
      </w: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57"/>
        <w:gridCol w:w="2290"/>
        <w:gridCol w:w="1398"/>
      </w:tblGrid>
      <w:tr w:rsidR="00541D9E" w14:paraId="3E52FA37" w14:textId="77777777">
        <w:tblPrEx>
          <w:tblCellMar>
            <w:top w:w="0" w:type="dxa"/>
            <w:bottom w:w="0" w:type="dxa"/>
          </w:tblCellMar>
        </w:tblPrEx>
        <w:tc>
          <w:tcPr>
            <w:tcW w:w="535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FF2374" w14:textId="302A5890" w:rsidR="00541D9E" w:rsidRDefault="00967CFF">
            <w:pPr>
              <w:pStyle w:val="TableHeading"/>
            </w:pPr>
            <w:r>
              <w:t>Ingresar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4FFF4DB" w14:textId="60E02450" w:rsidR="00541D9E" w:rsidRDefault="00B11634">
            <w:pPr>
              <w:pStyle w:val="TableHeading"/>
            </w:pPr>
            <w:r>
              <w:t>ASI-P1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A61359F" w14:textId="77777777" w:rsidR="00541D9E" w:rsidRDefault="00541D9E">
            <w:pPr>
              <w:pStyle w:val="TableHeading"/>
            </w:pPr>
          </w:p>
        </w:tc>
      </w:tr>
      <w:tr w:rsidR="00541D9E" w14:paraId="73AB769E" w14:textId="77777777">
        <w:tblPrEx>
          <w:tblCellMar>
            <w:top w:w="0" w:type="dxa"/>
            <w:bottom w:w="0" w:type="dxa"/>
          </w:tblCellMar>
        </w:tblPrEx>
        <w:tc>
          <w:tcPr>
            <w:tcW w:w="535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55E793" w14:textId="77777777" w:rsidR="00541D9E" w:rsidRDefault="00541D9E"/>
        </w:tc>
        <w:tc>
          <w:tcPr>
            <w:tcW w:w="2290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AA1B2D7" w14:textId="77777777" w:rsidR="00541D9E" w:rsidRDefault="00AF475B">
            <w:pPr>
              <w:pStyle w:val="TableHeading"/>
            </w:pPr>
            <w:r>
              <w:t>¿Prueba de despliegue?</w:t>
            </w:r>
          </w:p>
        </w:tc>
        <w:tc>
          <w:tcPr>
            <w:tcW w:w="13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56C40A" w14:textId="77777777" w:rsidR="00541D9E" w:rsidRDefault="00AF475B">
            <w:pPr>
              <w:pStyle w:val="TableHeading"/>
            </w:pPr>
            <w:r>
              <w:t>Si/No</w:t>
            </w:r>
          </w:p>
        </w:tc>
      </w:tr>
      <w:tr w:rsidR="00541D9E" w14:paraId="61944FD4" w14:textId="77777777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F27414" w14:textId="77777777" w:rsidR="00541D9E" w:rsidRDefault="00AF475B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575BCD4D" w14:textId="70F22ACA" w:rsidR="00541D9E" w:rsidRDefault="00B11634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Verifica que los datos se ingresen correctamente para RF-</w:t>
            </w:r>
            <w:proofErr w:type="gramStart"/>
            <w:r>
              <w:rPr>
                <w:color w:val="000000"/>
              </w:rPr>
              <w:t>002,RF</w:t>
            </w:r>
            <w:proofErr w:type="gramEnd"/>
            <w:r>
              <w:rPr>
                <w:color w:val="000000"/>
              </w:rPr>
              <w:t>-003,RF-004,RF-008</w:t>
            </w:r>
          </w:p>
          <w:p w14:paraId="77DFD8FD" w14:textId="77777777" w:rsidR="00541D9E" w:rsidRDefault="00541D9E">
            <w:pPr>
              <w:pStyle w:val="TableContents"/>
            </w:pPr>
          </w:p>
        </w:tc>
      </w:tr>
      <w:tr w:rsidR="00541D9E" w14:paraId="49071BB4" w14:textId="77777777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C763D7" w14:textId="77777777" w:rsidR="00541D9E" w:rsidRDefault="00AF475B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294DF132" w14:textId="74B4973F" w:rsidR="00541D9E" w:rsidRPr="008A5F45" w:rsidRDefault="00B11634">
            <w:pPr>
              <w:pStyle w:val="TableContents"/>
              <w:rPr>
                <w:color w:val="000000"/>
              </w:rPr>
            </w:pPr>
            <w:r w:rsidRPr="008A5F45">
              <w:rPr>
                <w:color w:val="000000"/>
              </w:rPr>
              <w:t>Diagrama de Caso de Uso</w:t>
            </w:r>
          </w:p>
          <w:p w14:paraId="50B84A4C" w14:textId="77777777" w:rsidR="00541D9E" w:rsidRDefault="00541D9E">
            <w:pPr>
              <w:pStyle w:val="TableContents"/>
            </w:pPr>
          </w:p>
        </w:tc>
      </w:tr>
      <w:tr w:rsidR="00541D9E" w14:paraId="233D7539" w14:textId="77777777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BE96EB" w14:textId="279002C5" w:rsidR="00541D9E" w:rsidRDefault="00AF475B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5AC6F4FD" w14:textId="068E85A9" w:rsidR="001211FF" w:rsidRPr="008A5F45" w:rsidRDefault="001211FF" w:rsidP="001211FF">
            <w:pPr>
              <w:pStyle w:val="TableContents"/>
              <w:numPr>
                <w:ilvl w:val="0"/>
                <w:numId w:val="4"/>
              </w:numPr>
            </w:pPr>
            <w:r w:rsidRPr="008A5F45">
              <w:t>Abrimos la aplicación.</w:t>
            </w:r>
          </w:p>
          <w:p w14:paraId="06E567A0" w14:textId="1EAF9083" w:rsidR="001211FF" w:rsidRPr="008A5F45" w:rsidRDefault="001211FF" w:rsidP="001211FF">
            <w:pPr>
              <w:pStyle w:val="TableContents"/>
              <w:numPr>
                <w:ilvl w:val="0"/>
                <w:numId w:val="4"/>
              </w:numPr>
            </w:pPr>
            <w:r w:rsidRPr="008A5F45">
              <w:t>Se realiza el ingreso de Datos</w:t>
            </w:r>
          </w:p>
          <w:p w14:paraId="149B65EF" w14:textId="7D97323C" w:rsidR="001211FF" w:rsidRPr="008A5F45" w:rsidRDefault="001C0EB9" w:rsidP="001211FF">
            <w:pPr>
              <w:pStyle w:val="TableContents"/>
              <w:numPr>
                <w:ilvl w:val="0"/>
                <w:numId w:val="4"/>
              </w:numPr>
            </w:pPr>
            <w:r>
              <w:t>El sistema revisa si el usuario a sido ingresado caso contrario lo guarda.</w:t>
            </w:r>
          </w:p>
          <w:p w14:paraId="542C461D" w14:textId="2CE819B7" w:rsidR="001211FF" w:rsidRPr="008A5F45" w:rsidRDefault="001C0EB9" w:rsidP="001211FF">
            <w:pPr>
              <w:pStyle w:val="TableContents"/>
              <w:numPr>
                <w:ilvl w:val="0"/>
                <w:numId w:val="4"/>
              </w:numPr>
            </w:pPr>
            <w:r>
              <w:rPr>
                <w:rFonts w:hint="eastAsia"/>
              </w:rPr>
              <w:t>Y</w:t>
            </w:r>
            <w:r>
              <w:t xml:space="preserve"> lo </w:t>
            </w:r>
            <w:r w:rsidR="008A5F45" w:rsidRPr="008A5F45">
              <w:t>Verifica.</w:t>
            </w:r>
          </w:p>
          <w:p w14:paraId="41423023" w14:textId="0EAB91BD" w:rsidR="00541D9E" w:rsidRPr="00DF2BE5" w:rsidRDefault="001211FF" w:rsidP="00DF2BE5">
            <w:pPr>
              <w:pStyle w:val="TableContents"/>
              <w:ind w:left="1" w:right="1" w:hanging="360"/>
            </w:pPr>
            <w:r w:rsidRPr="008A5F45">
              <w:t xml:space="preserve">Se </w:t>
            </w:r>
          </w:p>
        </w:tc>
      </w:tr>
      <w:tr w:rsidR="00541D9E" w14:paraId="0734C9EB" w14:textId="77777777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C6E2A1" w14:textId="77777777" w:rsidR="00541D9E" w:rsidRDefault="00AF475B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73F0E292" w14:textId="0E45D1D8" w:rsidR="00541D9E" w:rsidRPr="008A5F45" w:rsidRDefault="001211FF">
            <w:pPr>
              <w:pStyle w:val="TableContents"/>
              <w:rPr>
                <w:color w:val="000000"/>
              </w:rPr>
            </w:pPr>
            <w:r w:rsidRPr="008A5F45">
              <w:rPr>
                <w:color w:val="000000"/>
              </w:rPr>
              <w:t>Información grabada y almacenada en nuestra base de datos</w:t>
            </w:r>
          </w:p>
          <w:p w14:paraId="1515FA6C" w14:textId="77777777" w:rsidR="00541D9E" w:rsidRDefault="00541D9E">
            <w:pPr>
              <w:pStyle w:val="TableContents"/>
              <w:rPr>
                <w:b/>
                <w:bCs/>
              </w:rPr>
            </w:pPr>
          </w:p>
        </w:tc>
      </w:tr>
      <w:tr w:rsidR="00541D9E" w14:paraId="305B5393" w14:textId="77777777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32F731" w14:textId="77777777" w:rsidR="00541D9E" w:rsidRDefault="00AF475B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3141DCD5" w14:textId="77777777" w:rsidR="00541D9E" w:rsidRDefault="00AF475B">
            <w:pPr>
              <w:pStyle w:val="TableContents"/>
            </w:pPr>
            <w:r>
              <w:t>&lt;Resultado obtenido de la ejecución del caso de prueba&gt;</w:t>
            </w:r>
          </w:p>
          <w:p w14:paraId="2D4AF9BB" w14:textId="77777777" w:rsidR="00541D9E" w:rsidRDefault="00541D9E">
            <w:pPr>
              <w:pStyle w:val="TableContents"/>
              <w:rPr>
                <w:b/>
                <w:bCs/>
              </w:rPr>
            </w:pPr>
          </w:p>
        </w:tc>
      </w:tr>
    </w:tbl>
    <w:p w14:paraId="3AA203AC" w14:textId="77777777" w:rsidR="00541D9E" w:rsidRDefault="00541D9E">
      <w:pPr>
        <w:pStyle w:val="Standard"/>
      </w:pPr>
    </w:p>
    <w:p w14:paraId="7473AC15" w14:textId="77777777" w:rsidR="00541D9E" w:rsidRDefault="00541D9E">
      <w:pPr>
        <w:pStyle w:val="Textbody"/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57"/>
        <w:gridCol w:w="2290"/>
        <w:gridCol w:w="1398"/>
      </w:tblGrid>
      <w:tr w:rsidR="00DF2BE5" w14:paraId="750CA854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535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10D40D" w14:textId="23B63D45" w:rsidR="00DF2BE5" w:rsidRDefault="00DF2BE5" w:rsidP="001A7832">
            <w:pPr>
              <w:pStyle w:val="TableHeading"/>
            </w:pPr>
            <w:r>
              <w:t>Actualizar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A3960B" w14:textId="77777777" w:rsidR="00DF2BE5" w:rsidRDefault="00DF2BE5" w:rsidP="001A7832">
            <w:pPr>
              <w:pStyle w:val="TableHeading"/>
            </w:pPr>
            <w:r>
              <w:t>ASI-P1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9BFFAFE" w14:textId="77777777" w:rsidR="00DF2BE5" w:rsidRDefault="00DF2BE5" w:rsidP="001A7832">
            <w:pPr>
              <w:pStyle w:val="TableHeading"/>
            </w:pPr>
          </w:p>
        </w:tc>
      </w:tr>
      <w:tr w:rsidR="00DF2BE5" w14:paraId="20385335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535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A2985A" w14:textId="77777777" w:rsidR="00DF2BE5" w:rsidRDefault="00DF2BE5" w:rsidP="001A7832"/>
        </w:tc>
        <w:tc>
          <w:tcPr>
            <w:tcW w:w="2290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BB75A8" w14:textId="77777777" w:rsidR="00DF2BE5" w:rsidRDefault="00DF2BE5" w:rsidP="001A7832">
            <w:pPr>
              <w:pStyle w:val="TableHeading"/>
            </w:pPr>
            <w:r>
              <w:t>¿Prueba de despliegue?</w:t>
            </w:r>
          </w:p>
        </w:tc>
        <w:tc>
          <w:tcPr>
            <w:tcW w:w="13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9D9A62" w14:textId="77777777" w:rsidR="00DF2BE5" w:rsidRDefault="00DF2BE5" w:rsidP="001A7832">
            <w:pPr>
              <w:pStyle w:val="TableHeading"/>
            </w:pPr>
            <w:r>
              <w:t>Si/No</w:t>
            </w:r>
          </w:p>
        </w:tc>
      </w:tr>
      <w:tr w:rsidR="00DF2BE5" w14:paraId="7F57C7CC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DCD52C" w14:textId="77777777" w:rsidR="00DF2BE5" w:rsidRDefault="00DF2BE5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51EAC64F" w14:textId="55523DB3" w:rsidR="00DF2BE5" w:rsidRDefault="00DF2BE5" w:rsidP="001A7832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Realiza la actualización del campo o campos que se deseen actualizar.</w:t>
            </w:r>
          </w:p>
          <w:p w14:paraId="36C6AFEC" w14:textId="77777777" w:rsidR="00DF2BE5" w:rsidRDefault="00DF2BE5" w:rsidP="001A7832">
            <w:pPr>
              <w:pStyle w:val="TableContents"/>
            </w:pPr>
          </w:p>
        </w:tc>
      </w:tr>
      <w:tr w:rsidR="00DF2BE5" w14:paraId="49D517C2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98DFDB" w14:textId="77777777" w:rsidR="00DF2BE5" w:rsidRDefault="00DF2BE5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34D0D36A" w14:textId="77777777" w:rsidR="00DF2BE5" w:rsidRPr="008A5F45" w:rsidRDefault="00DF2BE5" w:rsidP="001A7832">
            <w:pPr>
              <w:pStyle w:val="TableContents"/>
              <w:rPr>
                <w:color w:val="000000"/>
              </w:rPr>
            </w:pPr>
            <w:r w:rsidRPr="008A5F45">
              <w:rPr>
                <w:color w:val="000000"/>
              </w:rPr>
              <w:t>Diagrama de Caso de Uso</w:t>
            </w:r>
          </w:p>
          <w:p w14:paraId="4A4B50D7" w14:textId="77777777" w:rsidR="00DF2BE5" w:rsidRDefault="00DF2BE5" w:rsidP="001A7832">
            <w:pPr>
              <w:pStyle w:val="TableContents"/>
              <w:rPr>
                <w:b/>
                <w:bCs/>
              </w:rPr>
            </w:pPr>
          </w:p>
          <w:p w14:paraId="46691EF3" w14:textId="77777777" w:rsidR="00DF2BE5" w:rsidRDefault="00DF2BE5" w:rsidP="001A7832">
            <w:pPr>
              <w:pStyle w:val="TableContents"/>
            </w:pPr>
          </w:p>
        </w:tc>
      </w:tr>
      <w:tr w:rsidR="00DF2BE5" w14:paraId="1C700EB7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FD5242" w14:textId="77777777" w:rsidR="00DF2BE5" w:rsidRDefault="00DF2BE5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27496D38" w14:textId="77777777" w:rsidR="00DF2BE5" w:rsidRPr="008A5F45" w:rsidRDefault="00DF2BE5" w:rsidP="00DF2BE5">
            <w:pPr>
              <w:pStyle w:val="TableContents"/>
              <w:numPr>
                <w:ilvl w:val="0"/>
                <w:numId w:val="5"/>
              </w:numPr>
            </w:pPr>
            <w:r w:rsidRPr="008A5F45">
              <w:t>Abrimos la aplicación.</w:t>
            </w:r>
          </w:p>
          <w:p w14:paraId="46EFBC82" w14:textId="236E3B46" w:rsidR="00DF2BE5" w:rsidRPr="008A5F45" w:rsidRDefault="00DF2BE5" w:rsidP="00DF2BE5">
            <w:pPr>
              <w:pStyle w:val="TableContents"/>
              <w:numPr>
                <w:ilvl w:val="0"/>
                <w:numId w:val="5"/>
              </w:numPr>
            </w:pPr>
            <w:r w:rsidRPr="008A5F45">
              <w:t>Se realiza el ingreso de</w:t>
            </w:r>
            <w:r>
              <w:t xml:space="preserve"> Nuevos</w:t>
            </w:r>
            <w:r w:rsidRPr="008A5F45">
              <w:t xml:space="preserve"> Datos</w:t>
            </w:r>
          </w:p>
          <w:p w14:paraId="761FA5C8" w14:textId="35D126DA" w:rsidR="00DF2BE5" w:rsidRPr="008A5F45" w:rsidRDefault="00DF2BE5" w:rsidP="00DF2BE5">
            <w:pPr>
              <w:pStyle w:val="TableContents"/>
              <w:numPr>
                <w:ilvl w:val="0"/>
                <w:numId w:val="5"/>
              </w:numPr>
            </w:pPr>
            <w:r>
              <w:t xml:space="preserve">El sistema </w:t>
            </w:r>
            <w:r>
              <w:t>pregunta si quiere remplazar los datos existentes por los nuevos</w:t>
            </w:r>
            <w:r>
              <w:t>.</w:t>
            </w:r>
          </w:p>
          <w:p w14:paraId="3727F2B3" w14:textId="3D2AB984" w:rsidR="00DF2BE5" w:rsidRPr="008A5F45" w:rsidRDefault="00DF2BE5" w:rsidP="00DF2BE5">
            <w:pPr>
              <w:pStyle w:val="TableContents"/>
              <w:numPr>
                <w:ilvl w:val="0"/>
                <w:numId w:val="5"/>
              </w:numPr>
            </w:pPr>
            <w:r>
              <w:t>Se guarda la nueva información</w:t>
            </w:r>
            <w:r w:rsidRPr="008A5F45">
              <w:t>.</w:t>
            </w:r>
          </w:p>
          <w:p w14:paraId="12969F69" w14:textId="77777777" w:rsidR="00DF2BE5" w:rsidRPr="008A5F45" w:rsidRDefault="00DF2BE5" w:rsidP="001A7832">
            <w:pPr>
              <w:pStyle w:val="TableContents"/>
              <w:ind w:left="1" w:right="1" w:hanging="360"/>
            </w:pPr>
            <w:r w:rsidRPr="008A5F45">
              <w:t xml:space="preserve">Se </w:t>
            </w:r>
          </w:p>
          <w:p w14:paraId="376E4594" w14:textId="77777777" w:rsidR="00DF2BE5" w:rsidRDefault="00DF2BE5" w:rsidP="001A7832">
            <w:pPr>
              <w:pStyle w:val="TableContents"/>
              <w:rPr>
                <w:b/>
                <w:bCs/>
              </w:rPr>
            </w:pPr>
          </w:p>
        </w:tc>
      </w:tr>
      <w:tr w:rsidR="00DF2BE5" w14:paraId="6FAFB588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F1550E" w14:textId="77777777" w:rsidR="00DF2BE5" w:rsidRDefault="00DF2BE5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7258B401" w14:textId="5CDF62AA" w:rsidR="00DF2BE5" w:rsidRPr="008A5F45" w:rsidRDefault="00DF2BE5" w:rsidP="001A7832">
            <w:pPr>
              <w:pStyle w:val="TableContents"/>
              <w:rPr>
                <w:color w:val="000000"/>
              </w:rPr>
            </w:pPr>
            <w:r w:rsidRPr="008A5F45">
              <w:rPr>
                <w:color w:val="000000"/>
              </w:rPr>
              <w:t xml:space="preserve">Información </w:t>
            </w:r>
            <w:r w:rsidR="00876854">
              <w:rPr>
                <w:color w:val="000000"/>
              </w:rPr>
              <w:t>actualizada y grabada en</w:t>
            </w:r>
            <w:r w:rsidRPr="008A5F45">
              <w:rPr>
                <w:color w:val="000000"/>
              </w:rPr>
              <w:t xml:space="preserve"> nuestra base de datos</w:t>
            </w:r>
          </w:p>
          <w:p w14:paraId="4FFE73DD" w14:textId="77777777" w:rsidR="00DF2BE5" w:rsidRDefault="00DF2BE5" w:rsidP="001A7832">
            <w:pPr>
              <w:pStyle w:val="TableContents"/>
              <w:rPr>
                <w:b/>
                <w:bCs/>
              </w:rPr>
            </w:pPr>
          </w:p>
        </w:tc>
      </w:tr>
      <w:tr w:rsidR="00DF2BE5" w14:paraId="2EA29203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D410DA" w14:textId="77777777" w:rsidR="00DF2BE5" w:rsidRDefault="00DF2BE5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5C974B24" w14:textId="77777777" w:rsidR="00DF2BE5" w:rsidRDefault="00DF2BE5" w:rsidP="001A7832">
            <w:pPr>
              <w:pStyle w:val="TableContents"/>
            </w:pPr>
            <w:r>
              <w:t>&lt;Resultado obtenido de la ejecución del caso de prueba&gt;</w:t>
            </w:r>
          </w:p>
          <w:p w14:paraId="332A9D03" w14:textId="77777777" w:rsidR="00DF2BE5" w:rsidRDefault="00DF2BE5" w:rsidP="001A7832">
            <w:pPr>
              <w:pStyle w:val="TableContents"/>
              <w:rPr>
                <w:b/>
                <w:bCs/>
              </w:rPr>
            </w:pPr>
          </w:p>
          <w:p w14:paraId="04D65C60" w14:textId="77777777" w:rsidR="00DF2BE5" w:rsidRDefault="00DF2BE5" w:rsidP="001A7832">
            <w:pPr>
              <w:pStyle w:val="TableContents"/>
              <w:rPr>
                <w:b/>
                <w:bCs/>
              </w:rPr>
            </w:pPr>
          </w:p>
        </w:tc>
      </w:tr>
      <w:tr w:rsidR="004B5861" w14:paraId="11DA00C9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FE3F96" w14:textId="77777777" w:rsidR="004B5861" w:rsidRDefault="004B5861" w:rsidP="001A7832">
            <w:pPr>
              <w:pStyle w:val="TableContents"/>
              <w:rPr>
                <w:b/>
                <w:bCs/>
              </w:rPr>
            </w:pPr>
          </w:p>
        </w:tc>
      </w:tr>
      <w:tr w:rsidR="004B5861" w14:paraId="504B132F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535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9E16A7A" w14:textId="5F42DE88" w:rsidR="004B5861" w:rsidRDefault="004B5861" w:rsidP="001A7832">
            <w:pPr>
              <w:pStyle w:val="TableHeading"/>
            </w:pPr>
            <w:r>
              <w:lastRenderedPageBreak/>
              <w:t>Validar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BE9B2C" w14:textId="77777777" w:rsidR="004B5861" w:rsidRDefault="004B5861" w:rsidP="001A7832">
            <w:pPr>
              <w:pStyle w:val="TableHeading"/>
            </w:pPr>
            <w:r>
              <w:t>ASI-P1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6539A17" w14:textId="77777777" w:rsidR="004B5861" w:rsidRDefault="004B5861" w:rsidP="001A7832">
            <w:pPr>
              <w:pStyle w:val="TableHeading"/>
            </w:pPr>
          </w:p>
        </w:tc>
      </w:tr>
      <w:tr w:rsidR="004B5861" w14:paraId="26682D96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535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2BE011" w14:textId="77777777" w:rsidR="004B5861" w:rsidRDefault="004B5861" w:rsidP="001A7832"/>
        </w:tc>
        <w:tc>
          <w:tcPr>
            <w:tcW w:w="2290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3FDEE5" w14:textId="77777777" w:rsidR="004B5861" w:rsidRDefault="004B5861" w:rsidP="001A7832">
            <w:pPr>
              <w:pStyle w:val="TableHeading"/>
            </w:pPr>
            <w:r>
              <w:t>¿Prueba de despliegue?</w:t>
            </w:r>
          </w:p>
        </w:tc>
        <w:tc>
          <w:tcPr>
            <w:tcW w:w="13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56AE43" w14:textId="77777777" w:rsidR="004B5861" w:rsidRDefault="004B5861" w:rsidP="001A7832">
            <w:pPr>
              <w:pStyle w:val="TableHeading"/>
            </w:pPr>
            <w:r>
              <w:t>Si/No</w:t>
            </w:r>
          </w:p>
        </w:tc>
      </w:tr>
      <w:tr w:rsidR="004B5861" w14:paraId="3F5414D3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A9A6E4" w14:textId="77777777" w:rsidR="004B5861" w:rsidRDefault="004B5861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587432AC" w14:textId="538BD844" w:rsidR="004B5861" w:rsidRDefault="004B5861" w:rsidP="001A7832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 xml:space="preserve">Realiza la </w:t>
            </w:r>
            <w:r>
              <w:rPr>
                <w:color w:val="000000"/>
              </w:rPr>
              <w:t>revisión y validación de datos para prevenir datos erróneos.</w:t>
            </w:r>
          </w:p>
          <w:p w14:paraId="7CC8D303" w14:textId="77777777" w:rsidR="004B5861" w:rsidRDefault="004B5861" w:rsidP="001A7832">
            <w:pPr>
              <w:pStyle w:val="TableContents"/>
            </w:pPr>
          </w:p>
        </w:tc>
      </w:tr>
      <w:tr w:rsidR="004B5861" w14:paraId="1399FB02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AFAA83" w14:textId="77777777" w:rsidR="004B5861" w:rsidRDefault="004B5861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492D1E7C" w14:textId="77777777" w:rsidR="004B5861" w:rsidRPr="008A5F45" w:rsidRDefault="004B5861" w:rsidP="001A7832">
            <w:pPr>
              <w:pStyle w:val="TableContents"/>
              <w:rPr>
                <w:color w:val="000000"/>
              </w:rPr>
            </w:pPr>
            <w:r w:rsidRPr="008A5F45">
              <w:rPr>
                <w:color w:val="000000"/>
              </w:rPr>
              <w:t>Diagrama de Caso de Uso</w:t>
            </w:r>
          </w:p>
          <w:p w14:paraId="62F74C0B" w14:textId="77777777" w:rsidR="004B5861" w:rsidRDefault="004B5861" w:rsidP="001A7832">
            <w:pPr>
              <w:pStyle w:val="TableContents"/>
              <w:rPr>
                <w:b/>
                <w:bCs/>
              </w:rPr>
            </w:pPr>
          </w:p>
          <w:p w14:paraId="442D2966" w14:textId="77777777" w:rsidR="004B5861" w:rsidRDefault="004B5861" w:rsidP="001A7832">
            <w:pPr>
              <w:pStyle w:val="TableContents"/>
            </w:pPr>
          </w:p>
        </w:tc>
      </w:tr>
      <w:tr w:rsidR="004B5861" w14:paraId="53C86E16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3F441C" w14:textId="77777777" w:rsidR="004B5861" w:rsidRDefault="004B5861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3724AB7B" w14:textId="77777777" w:rsidR="004B5861" w:rsidRPr="008A5F45" w:rsidRDefault="004B5861" w:rsidP="004B5861">
            <w:pPr>
              <w:pStyle w:val="TableContents"/>
              <w:numPr>
                <w:ilvl w:val="0"/>
                <w:numId w:val="6"/>
              </w:numPr>
            </w:pPr>
            <w:r w:rsidRPr="008A5F45">
              <w:t>Abrimos la aplicación.</w:t>
            </w:r>
          </w:p>
          <w:p w14:paraId="14D36833" w14:textId="60806411" w:rsidR="004B5861" w:rsidRPr="008A5F45" w:rsidRDefault="00940171" w:rsidP="004B5861">
            <w:pPr>
              <w:pStyle w:val="TableContents"/>
              <w:numPr>
                <w:ilvl w:val="0"/>
                <w:numId w:val="6"/>
              </w:numPr>
            </w:pPr>
            <w:r>
              <w:t>El sistema ase una validación de los datos ingresados.</w:t>
            </w:r>
          </w:p>
          <w:p w14:paraId="0D513031" w14:textId="337A41AA" w:rsidR="004B5861" w:rsidRPr="008A5F45" w:rsidRDefault="004B5861" w:rsidP="004B5861">
            <w:pPr>
              <w:pStyle w:val="TableContents"/>
              <w:numPr>
                <w:ilvl w:val="0"/>
                <w:numId w:val="6"/>
              </w:numPr>
            </w:pPr>
            <w:r>
              <w:t xml:space="preserve">El sistema </w:t>
            </w:r>
            <w:r w:rsidR="00940171">
              <w:t>da una respuesta de los datos validados si son correctos.</w:t>
            </w:r>
          </w:p>
          <w:p w14:paraId="7EB27C19" w14:textId="07A0ADF7" w:rsidR="004B5861" w:rsidRPr="008A5F45" w:rsidRDefault="004B5861" w:rsidP="004B5861">
            <w:pPr>
              <w:pStyle w:val="TableContents"/>
              <w:numPr>
                <w:ilvl w:val="0"/>
                <w:numId w:val="6"/>
              </w:numPr>
            </w:pPr>
            <w:r>
              <w:t>Se guarda la información</w:t>
            </w:r>
            <w:r w:rsidR="00940171">
              <w:t xml:space="preserve"> ya </w:t>
            </w:r>
            <w:r w:rsidR="00420F9F">
              <w:t>validada</w:t>
            </w:r>
            <w:r w:rsidRPr="008A5F45">
              <w:t>.</w:t>
            </w:r>
          </w:p>
          <w:p w14:paraId="204FC30B" w14:textId="77777777" w:rsidR="004B5861" w:rsidRPr="008A5F45" w:rsidRDefault="004B5861" w:rsidP="001A7832">
            <w:pPr>
              <w:pStyle w:val="TableContents"/>
              <w:ind w:left="1" w:right="1" w:hanging="360"/>
            </w:pPr>
            <w:r w:rsidRPr="008A5F45">
              <w:t xml:space="preserve">Se </w:t>
            </w:r>
          </w:p>
          <w:p w14:paraId="2EFA4F7E" w14:textId="77777777" w:rsidR="004B5861" w:rsidRDefault="004B5861" w:rsidP="001A7832">
            <w:pPr>
              <w:pStyle w:val="TableContents"/>
              <w:rPr>
                <w:b/>
                <w:bCs/>
              </w:rPr>
            </w:pPr>
          </w:p>
        </w:tc>
      </w:tr>
      <w:tr w:rsidR="004B5861" w14:paraId="5731E44A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342F9D" w14:textId="77777777" w:rsidR="004B5861" w:rsidRDefault="004B5861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2C1369E9" w14:textId="59276FE7" w:rsidR="004B5861" w:rsidRPr="008A5F45" w:rsidRDefault="004B5861" w:rsidP="001A7832">
            <w:pPr>
              <w:pStyle w:val="TableContents"/>
              <w:rPr>
                <w:color w:val="000000"/>
              </w:rPr>
            </w:pPr>
            <w:r w:rsidRPr="008A5F45">
              <w:rPr>
                <w:color w:val="000000"/>
              </w:rPr>
              <w:t xml:space="preserve">Información </w:t>
            </w:r>
            <w:r w:rsidR="00420F9F">
              <w:rPr>
                <w:color w:val="000000"/>
              </w:rPr>
              <w:t>validada y</w:t>
            </w:r>
            <w:r>
              <w:rPr>
                <w:color w:val="000000"/>
              </w:rPr>
              <w:t xml:space="preserve"> grabada en</w:t>
            </w:r>
            <w:r w:rsidRPr="008A5F45">
              <w:rPr>
                <w:color w:val="000000"/>
              </w:rPr>
              <w:t xml:space="preserve"> nuestra base de datos</w:t>
            </w:r>
          </w:p>
          <w:p w14:paraId="7FD2DB3E" w14:textId="77777777" w:rsidR="004B5861" w:rsidRDefault="004B5861" w:rsidP="001A7832">
            <w:pPr>
              <w:pStyle w:val="TableContents"/>
              <w:rPr>
                <w:b/>
                <w:bCs/>
              </w:rPr>
            </w:pPr>
          </w:p>
        </w:tc>
      </w:tr>
      <w:tr w:rsidR="004B5861" w14:paraId="4925F802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0FD402" w14:textId="77777777" w:rsidR="004B5861" w:rsidRDefault="004B5861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6A45247E" w14:textId="77777777" w:rsidR="004B5861" w:rsidRDefault="004B5861" w:rsidP="001A7832">
            <w:pPr>
              <w:pStyle w:val="TableContents"/>
            </w:pPr>
            <w:r>
              <w:t>&lt;Resultado obtenido de la ejecución del caso de prueba&gt;</w:t>
            </w:r>
          </w:p>
          <w:p w14:paraId="7995F8D2" w14:textId="77777777" w:rsidR="004B5861" w:rsidRDefault="004B5861" w:rsidP="001A7832">
            <w:pPr>
              <w:pStyle w:val="TableContents"/>
              <w:rPr>
                <w:b/>
                <w:bCs/>
              </w:rPr>
            </w:pPr>
          </w:p>
          <w:p w14:paraId="09778495" w14:textId="77777777" w:rsidR="004B5861" w:rsidRDefault="004B5861" w:rsidP="001A7832">
            <w:pPr>
              <w:pStyle w:val="TableContents"/>
              <w:rPr>
                <w:b/>
                <w:bCs/>
              </w:rPr>
            </w:pPr>
          </w:p>
        </w:tc>
      </w:tr>
    </w:tbl>
    <w:p w14:paraId="149D903A" w14:textId="7C44F33F" w:rsidR="00541D9E" w:rsidRDefault="00541D9E">
      <w:pPr>
        <w:pStyle w:val="Textbody"/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57"/>
        <w:gridCol w:w="2290"/>
        <w:gridCol w:w="1398"/>
      </w:tblGrid>
      <w:tr w:rsidR="004B5861" w14:paraId="3B9033BF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535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176F2C" w14:textId="407BAF26" w:rsidR="004B5861" w:rsidRDefault="002853E1" w:rsidP="001A7832">
            <w:pPr>
              <w:pStyle w:val="TableHeading"/>
            </w:pPr>
            <w:r>
              <w:t>Eliminar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D10A7E7" w14:textId="77777777" w:rsidR="004B5861" w:rsidRDefault="004B5861" w:rsidP="001A7832">
            <w:pPr>
              <w:pStyle w:val="TableHeading"/>
            </w:pPr>
            <w:r>
              <w:t>ASI-P1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06163F" w14:textId="77777777" w:rsidR="004B5861" w:rsidRDefault="004B5861" w:rsidP="001A7832">
            <w:pPr>
              <w:pStyle w:val="TableHeading"/>
            </w:pPr>
          </w:p>
        </w:tc>
      </w:tr>
      <w:tr w:rsidR="004B5861" w14:paraId="72B6F53A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535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61DFD75" w14:textId="77777777" w:rsidR="004B5861" w:rsidRDefault="004B5861" w:rsidP="001A7832"/>
        </w:tc>
        <w:tc>
          <w:tcPr>
            <w:tcW w:w="2290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912786" w14:textId="77777777" w:rsidR="004B5861" w:rsidRDefault="004B5861" w:rsidP="001A7832">
            <w:pPr>
              <w:pStyle w:val="TableHeading"/>
            </w:pPr>
            <w:r>
              <w:t>¿Prueba de despliegue?</w:t>
            </w:r>
          </w:p>
        </w:tc>
        <w:tc>
          <w:tcPr>
            <w:tcW w:w="13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A63E75" w14:textId="77777777" w:rsidR="004B5861" w:rsidRDefault="004B5861" w:rsidP="001A7832">
            <w:pPr>
              <w:pStyle w:val="TableHeading"/>
            </w:pPr>
            <w:r>
              <w:t>Si/No</w:t>
            </w:r>
          </w:p>
        </w:tc>
      </w:tr>
      <w:tr w:rsidR="004B5861" w14:paraId="26C3CDAA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EAB365" w14:textId="77777777" w:rsidR="004B5861" w:rsidRDefault="004B5861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19F11750" w14:textId="2648AB09" w:rsidR="004B5861" w:rsidRDefault="004B5861" w:rsidP="001A7832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 xml:space="preserve">Realiza la </w:t>
            </w:r>
            <w:r w:rsidR="002853E1">
              <w:rPr>
                <w:color w:val="000000"/>
              </w:rPr>
              <w:t>eliminación de dato o datos que ya no se utilizan.</w:t>
            </w:r>
          </w:p>
          <w:p w14:paraId="51182803" w14:textId="77777777" w:rsidR="004B5861" w:rsidRDefault="004B5861" w:rsidP="001A7832">
            <w:pPr>
              <w:pStyle w:val="TableContents"/>
            </w:pPr>
          </w:p>
        </w:tc>
      </w:tr>
      <w:tr w:rsidR="004B5861" w14:paraId="4A0B8391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B5ACAD" w14:textId="77777777" w:rsidR="004B5861" w:rsidRDefault="004B5861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14AE525A" w14:textId="77777777" w:rsidR="004B5861" w:rsidRPr="008A5F45" w:rsidRDefault="004B5861" w:rsidP="001A7832">
            <w:pPr>
              <w:pStyle w:val="TableContents"/>
              <w:rPr>
                <w:color w:val="000000"/>
              </w:rPr>
            </w:pPr>
            <w:r w:rsidRPr="008A5F45">
              <w:rPr>
                <w:color w:val="000000"/>
              </w:rPr>
              <w:t>Diagrama de Caso de Uso</w:t>
            </w:r>
          </w:p>
          <w:p w14:paraId="7E99F094" w14:textId="77777777" w:rsidR="004B5861" w:rsidRDefault="004B5861" w:rsidP="001A7832">
            <w:pPr>
              <w:pStyle w:val="TableContents"/>
              <w:rPr>
                <w:b/>
                <w:bCs/>
              </w:rPr>
            </w:pPr>
          </w:p>
          <w:p w14:paraId="72AF4C35" w14:textId="77777777" w:rsidR="004B5861" w:rsidRDefault="004B5861" w:rsidP="001A7832">
            <w:pPr>
              <w:pStyle w:val="TableContents"/>
            </w:pPr>
          </w:p>
        </w:tc>
      </w:tr>
      <w:tr w:rsidR="004B5861" w14:paraId="592359DB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C32453" w14:textId="77777777" w:rsidR="004B5861" w:rsidRDefault="004B5861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7755450A" w14:textId="77777777" w:rsidR="004B5861" w:rsidRPr="008A5F45" w:rsidRDefault="004B5861" w:rsidP="004B5861">
            <w:pPr>
              <w:pStyle w:val="TableContents"/>
              <w:numPr>
                <w:ilvl w:val="0"/>
                <w:numId w:val="7"/>
              </w:numPr>
            </w:pPr>
            <w:r w:rsidRPr="008A5F45">
              <w:t>Abrimos la aplicación.</w:t>
            </w:r>
          </w:p>
          <w:p w14:paraId="1D467603" w14:textId="7C59DB98" w:rsidR="004B5861" w:rsidRPr="008A5F45" w:rsidRDefault="004B5861" w:rsidP="004B5861">
            <w:pPr>
              <w:pStyle w:val="TableContents"/>
              <w:numPr>
                <w:ilvl w:val="0"/>
                <w:numId w:val="7"/>
              </w:numPr>
            </w:pPr>
            <w:r w:rsidRPr="008A5F45">
              <w:t xml:space="preserve">Se realiza </w:t>
            </w:r>
            <w:r w:rsidR="002853E1">
              <w:t>la consulta del dato al cual se quiera eliminar.</w:t>
            </w:r>
          </w:p>
          <w:p w14:paraId="332A21CA" w14:textId="754293CC" w:rsidR="004B5861" w:rsidRPr="008A5F45" w:rsidRDefault="004B5861" w:rsidP="004B5861">
            <w:pPr>
              <w:pStyle w:val="TableContents"/>
              <w:numPr>
                <w:ilvl w:val="0"/>
                <w:numId w:val="7"/>
              </w:numPr>
            </w:pPr>
            <w:r>
              <w:t xml:space="preserve">El sistema </w:t>
            </w:r>
            <w:r w:rsidR="00AF1418">
              <w:t>nos visualizara</w:t>
            </w:r>
            <w:r w:rsidR="005705E0">
              <w:t xml:space="preserve"> un mensaje en el que se preguntara si esta de acuerdo con esta eliminación.</w:t>
            </w:r>
          </w:p>
          <w:p w14:paraId="725F0DE8" w14:textId="51F9C7A4" w:rsidR="004B5861" w:rsidRDefault="005705E0" w:rsidP="004B5861">
            <w:pPr>
              <w:pStyle w:val="TableContents"/>
              <w:numPr>
                <w:ilvl w:val="0"/>
                <w:numId w:val="7"/>
              </w:numPr>
            </w:pPr>
            <w:r>
              <w:t>El sistema borrara la información</w:t>
            </w:r>
            <w:r w:rsidR="00AF1418">
              <w:t xml:space="preserve"> en si se estuviera de acuerdo</w:t>
            </w:r>
            <w:r w:rsidR="004B5861" w:rsidRPr="008A5F45">
              <w:t>.</w:t>
            </w:r>
          </w:p>
          <w:p w14:paraId="3986D84A" w14:textId="1FEB3BFB" w:rsidR="005705E0" w:rsidRPr="008A5F45" w:rsidRDefault="005705E0" w:rsidP="004B5861">
            <w:pPr>
              <w:pStyle w:val="TableContents"/>
              <w:numPr>
                <w:ilvl w:val="0"/>
                <w:numId w:val="7"/>
              </w:numPr>
            </w:pPr>
            <w:r>
              <w:t xml:space="preserve">Se </w:t>
            </w:r>
            <w:r w:rsidR="00AF1418">
              <w:t>guarda la información con los datos ya borrados.</w:t>
            </w:r>
          </w:p>
          <w:p w14:paraId="43A58115" w14:textId="77777777" w:rsidR="004B5861" w:rsidRPr="008A5F45" w:rsidRDefault="004B5861" w:rsidP="001A7832">
            <w:pPr>
              <w:pStyle w:val="TableContents"/>
              <w:ind w:left="1" w:right="1" w:hanging="360"/>
            </w:pPr>
            <w:r w:rsidRPr="008A5F45">
              <w:t xml:space="preserve">Se </w:t>
            </w:r>
          </w:p>
          <w:p w14:paraId="3F55C996" w14:textId="77777777" w:rsidR="004B5861" w:rsidRDefault="004B5861" w:rsidP="001A7832">
            <w:pPr>
              <w:pStyle w:val="TableContents"/>
              <w:rPr>
                <w:b/>
                <w:bCs/>
              </w:rPr>
            </w:pPr>
          </w:p>
        </w:tc>
      </w:tr>
      <w:tr w:rsidR="004B5861" w14:paraId="1AA753AE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C3B02A5" w14:textId="77777777" w:rsidR="004B5861" w:rsidRDefault="004B5861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3EE156D9" w14:textId="289DC9F6" w:rsidR="004B5861" w:rsidRPr="008A5F45" w:rsidRDefault="0012059C" w:rsidP="001A7832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in</w:t>
            </w:r>
            <w:r w:rsidR="004B5861" w:rsidRPr="008A5F45">
              <w:rPr>
                <w:color w:val="000000"/>
              </w:rPr>
              <w:t xml:space="preserve">formación </w:t>
            </w:r>
            <w:r>
              <w:rPr>
                <w:color w:val="000000"/>
              </w:rPr>
              <w:t>eliminada y guardada</w:t>
            </w:r>
            <w:r w:rsidR="004B5861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e</w:t>
            </w:r>
            <w:r w:rsidR="004B5861">
              <w:rPr>
                <w:color w:val="000000"/>
              </w:rPr>
              <w:t>n</w:t>
            </w:r>
            <w:r w:rsidR="004B5861" w:rsidRPr="008A5F45">
              <w:rPr>
                <w:color w:val="000000"/>
              </w:rPr>
              <w:t xml:space="preserve"> nuestra base de datos</w:t>
            </w:r>
          </w:p>
          <w:p w14:paraId="65CD93AD" w14:textId="77777777" w:rsidR="004B5861" w:rsidRDefault="004B5861" w:rsidP="001A7832">
            <w:pPr>
              <w:pStyle w:val="TableContents"/>
              <w:rPr>
                <w:b/>
                <w:bCs/>
              </w:rPr>
            </w:pPr>
          </w:p>
        </w:tc>
      </w:tr>
      <w:tr w:rsidR="004B5861" w14:paraId="6FD50281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041E90B" w14:textId="77777777" w:rsidR="004B5861" w:rsidRDefault="004B5861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1B9612A1" w14:textId="77777777" w:rsidR="004B5861" w:rsidRDefault="004B5861" w:rsidP="001A7832">
            <w:pPr>
              <w:pStyle w:val="TableContents"/>
            </w:pPr>
            <w:r>
              <w:t>&lt;Resultado obtenido de la ejecución del caso de prueba&gt;</w:t>
            </w:r>
          </w:p>
          <w:p w14:paraId="675576D7" w14:textId="77777777" w:rsidR="004B5861" w:rsidRDefault="004B5861" w:rsidP="001A7832">
            <w:pPr>
              <w:pStyle w:val="TableContents"/>
              <w:rPr>
                <w:b/>
                <w:bCs/>
              </w:rPr>
            </w:pPr>
          </w:p>
          <w:p w14:paraId="54BCF377" w14:textId="77777777" w:rsidR="004B5861" w:rsidRDefault="004B5861" w:rsidP="001A7832">
            <w:pPr>
              <w:pStyle w:val="TableContents"/>
              <w:rPr>
                <w:b/>
                <w:bCs/>
              </w:rPr>
            </w:pPr>
          </w:p>
        </w:tc>
      </w:tr>
      <w:tr w:rsidR="00E9696B" w14:paraId="1E975D74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535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0E4E1D" w14:textId="12D985F7" w:rsidR="00E9696B" w:rsidRDefault="00E9696B" w:rsidP="001A7832">
            <w:pPr>
              <w:pStyle w:val="TableHeading"/>
            </w:pPr>
            <w:r>
              <w:lastRenderedPageBreak/>
              <w:t>Respuesta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D766A7" w14:textId="77777777" w:rsidR="00E9696B" w:rsidRDefault="00E9696B" w:rsidP="001A7832">
            <w:pPr>
              <w:pStyle w:val="TableHeading"/>
            </w:pPr>
            <w:r>
              <w:t>ASI-P1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8A16BD" w14:textId="77777777" w:rsidR="00E9696B" w:rsidRDefault="00E9696B" w:rsidP="001A7832">
            <w:pPr>
              <w:pStyle w:val="TableHeading"/>
            </w:pPr>
          </w:p>
        </w:tc>
      </w:tr>
      <w:tr w:rsidR="00E9696B" w14:paraId="1A5FE452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535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FE8EA4E" w14:textId="77777777" w:rsidR="00E9696B" w:rsidRDefault="00E9696B" w:rsidP="001A7832"/>
        </w:tc>
        <w:tc>
          <w:tcPr>
            <w:tcW w:w="2290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7190E6" w14:textId="77777777" w:rsidR="00E9696B" w:rsidRDefault="00E9696B" w:rsidP="001A7832">
            <w:pPr>
              <w:pStyle w:val="TableHeading"/>
            </w:pPr>
            <w:r>
              <w:t>¿Prueba de despliegue?</w:t>
            </w:r>
          </w:p>
        </w:tc>
        <w:tc>
          <w:tcPr>
            <w:tcW w:w="13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D083DF" w14:textId="77777777" w:rsidR="00E9696B" w:rsidRDefault="00E9696B" w:rsidP="001A7832">
            <w:pPr>
              <w:pStyle w:val="TableHeading"/>
            </w:pPr>
            <w:r>
              <w:t>Si/No</w:t>
            </w:r>
          </w:p>
        </w:tc>
      </w:tr>
      <w:tr w:rsidR="00E9696B" w14:paraId="7F50521C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C6DD40" w14:textId="77777777" w:rsidR="00E9696B" w:rsidRDefault="00E9696B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4722DAAF" w14:textId="39ECC07D" w:rsidR="00E9696B" w:rsidRDefault="00E9696B" w:rsidP="001A7832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 xml:space="preserve">Es el tiempo de respuesta </w:t>
            </w:r>
            <w:r w:rsidR="0002392C">
              <w:rPr>
                <w:color w:val="000000"/>
              </w:rPr>
              <w:t>d</w:t>
            </w:r>
            <w:r>
              <w:rPr>
                <w:color w:val="000000"/>
              </w:rPr>
              <w:t>el sistema</w:t>
            </w:r>
            <w:r w:rsidR="0002392C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al realizar una consulta e incluso al ingresar información.</w:t>
            </w:r>
          </w:p>
          <w:p w14:paraId="1F2C3DEC" w14:textId="77777777" w:rsidR="00E9696B" w:rsidRDefault="00E9696B" w:rsidP="001A7832">
            <w:pPr>
              <w:pStyle w:val="TableContents"/>
            </w:pPr>
          </w:p>
        </w:tc>
      </w:tr>
      <w:tr w:rsidR="00E9696B" w14:paraId="26CF305B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6AF209" w14:textId="77777777" w:rsidR="00E9696B" w:rsidRDefault="00E9696B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6CD41277" w14:textId="77777777" w:rsidR="00E9696B" w:rsidRPr="008A5F45" w:rsidRDefault="00E9696B" w:rsidP="001A7832">
            <w:pPr>
              <w:pStyle w:val="TableContents"/>
              <w:rPr>
                <w:color w:val="000000"/>
              </w:rPr>
            </w:pPr>
            <w:r w:rsidRPr="008A5F45">
              <w:rPr>
                <w:color w:val="000000"/>
              </w:rPr>
              <w:t>Diagrama de Caso de Uso</w:t>
            </w:r>
          </w:p>
          <w:p w14:paraId="1ED55F36" w14:textId="77777777" w:rsidR="00E9696B" w:rsidRDefault="00E9696B" w:rsidP="001A7832">
            <w:pPr>
              <w:pStyle w:val="TableContents"/>
              <w:rPr>
                <w:b/>
                <w:bCs/>
              </w:rPr>
            </w:pPr>
          </w:p>
          <w:p w14:paraId="7AB25761" w14:textId="77777777" w:rsidR="00E9696B" w:rsidRDefault="00E9696B" w:rsidP="001A7832">
            <w:pPr>
              <w:pStyle w:val="TableContents"/>
            </w:pPr>
          </w:p>
        </w:tc>
      </w:tr>
      <w:tr w:rsidR="00E9696B" w14:paraId="3FF7A101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7EE04F" w14:textId="77777777" w:rsidR="00E9696B" w:rsidRDefault="00E9696B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1F701AF5" w14:textId="77777777" w:rsidR="00E9696B" w:rsidRPr="008A5F45" w:rsidRDefault="00E9696B" w:rsidP="00E9696B">
            <w:pPr>
              <w:pStyle w:val="TableContents"/>
              <w:numPr>
                <w:ilvl w:val="0"/>
                <w:numId w:val="8"/>
              </w:numPr>
            </w:pPr>
            <w:r w:rsidRPr="008A5F45">
              <w:t>Abrimos la aplicación.</w:t>
            </w:r>
          </w:p>
          <w:p w14:paraId="2AC6DDFB" w14:textId="05FCC61A" w:rsidR="00E9696B" w:rsidRPr="008A5F45" w:rsidRDefault="00D85003" w:rsidP="00E9696B">
            <w:pPr>
              <w:pStyle w:val="TableContents"/>
              <w:numPr>
                <w:ilvl w:val="0"/>
                <w:numId w:val="8"/>
              </w:numPr>
            </w:pPr>
            <w:r>
              <w:t>Se realiza la inserción o consulta de datos con respuesta enseguida.</w:t>
            </w:r>
          </w:p>
          <w:p w14:paraId="2A3EA9C5" w14:textId="72F6D732" w:rsidR="00E9696B" w:rsidRPr="008A5F45" w:rsidRDefault="00E9696B" w:rsidP="00E9696B">
            <w:pPr>
              <w:pStyle w:val="TableContents"/>
              <w:numPr>
                <w:ilvl w:val="0"/>
                <w:numId w:val="8"/>
              </w:numPr>
            </w:pPr>
            <w:r>
              <w:t xml:space="preserve">El sistema </w:t>
            </w:r>
            <w:r w:rsidR="00D85003">
              <w:t>tardara segundos para dar respuesta a una determinada acción</w:t>
            </w:r>
            <w:r>
              <w:t>.</w:t>
            </w:r>
          </w:p>
          <w:p w14:paraId="4103BE43" w14:textId="6D1BE93D" w:rsidR="00E9696B" w:rsidRPr="008A5F45" w:rsidRDefault="00E9696B" w:rsidP="00E9696B">
            <w:pPr>
              <w:pStyle w:val="TableContents"/>
              <w:numPr>
                <w:ilvl w:val="0"/>
                <w:numId w:val="8"/>
              </w:numPr>
            </w:pPr>
            <w:r>
              <w:t xml:space="preserve">Se </w:t>
            </w:r>
            <w:r w:rsidR="00D85003">
              <w:t>termina la prueba del sistema con respuestas exitosas</w:t>
            </w:r>
            <w:r w:rsidRPr="008A5F45">
              <w:t>.</w:t>
            </w:r>
          </w:p>
          <w:p w14:paraId="47A6E60F" w14:textId="77777777" w:rsidR="00E9696B" w:rsidRPr="008A5F45" w:rsidRDefault="00E9696B" w:rsidP="001A7832">
            <w:pPr>
              <w:pStyle w:val="TableContents"/>
              <w:ind w:left="1" w:right="1" w:hanging="360"/>
            </w:pPr>
            <w:r w:rsidRPr="008A5F45">
              <w:t xml:space="preserve">Se </w:t>
            </w:r>
          </w:p>
          <w:p w14:paraId="68D49F7E" w14:textId="77777777" w:rsidR="00E9696B" w:rsidRDefault="00E9696B" w:rsidP="001A7832">
            <w:pPr>
              <w:pStyle w:val="TableContents"/>
              <w:rPr>
                <w:b/>
                <w:bCs/>
              </w:rPr>
            </w:pPr>
          </w:p>
        </w:tc>
      </w:tr>
      <w:tr w:rsidR="00E9696B" w14:paraId="29D5FE3F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9E88359" w14:textId="77777777" w:rsidR="00E9696B" w:rsidRDefault="00E9696B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0803BAF6" w14:textId="24A96C03" w:rsidR="00E9696B" w:rsidRPr="008A5F45" w:rsidRDefault="00D85003" w:rsidP="001A7832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 xml:space="preserve">Da respuestas en segundos </w:t>
            </w:r>
            <w:r w:rsidR="009F2C58">
              <w:rPr>
                <w:color w:val="000000"/>
              </w:rPr>
              <w:t>con la objetividad de impedir que</w:t>
            </w:r>
            <w:r>
              <w:rPr>
                <w:color w:val="000000"/>
              </w:rPr>
              <w:t xml:space="preserve"> existan trabas en el equipo.</w:t>
            </w:r>
          </w:p>
          <w:p w14:paraId="122829BD" w14:textId="77777777" w:rsidR="00E9696B" w:rsidRDefault="00E9696B" w:rsidP="001A7832">
            <w:pPr>
              <w:pStyle w:val="TableContents"/>
              <w:rPr>
                <w:b/>
                <w:bCs/>
              </w:rPr>
            </w:pPr>
          </w:p>
        </w:tc>
      </w:tr>
      <w:tr w:rsidR="00E9696B" w14:paraId="03BAFD8E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876E69" w14:textId="77777777" w:rsidR="00E9696B" w:rsidRDefault="00E9696B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13A37C7A" w14:textId="77777777" w:rsidR="00E9696B" w:rsidRDefault="00E9696B" w:rsidP="001A7832">
            <w:pPr>
              <w:pStyle w:val="TableContents"/>
            </w:pPr>
            <w:r>
              <w:t>&lt;Resultado obtenido de la ejecución del caso de prueba&gt;</w:t>
            </w:r>
          </w:p>
          <w:p w14:paraId="01EB0EFE" w14:textId="77777777" w:rsidR="00E9696B" w:rsidRDefault="00E9696B" w:rsidP="001A7832">
            <w:pPr>
              <w:pStyle w:val="TableContents"/>
              <w:rPr>
                <w:b/>
                <w:bCs/>
              </w:rPr>
            </w:pPr>
          </w:p>
          <w:p w14:paraId="31AAE25E" w14:textId="77777777" w:rsidR="00E9696B" w:rsidRDefault="00E9696B" w:rsidP="001A7832">
            <w:pPr>
              <w:pStyle w:val="TableContents"/>
              <w:rPr>
                <w:b/>
                <w:bCs/>
              </w:rPr>
            </w:pPr>
          </w:p>
        </w:tc>
      </w:tr>
    </w:tbl>
    <w:p w14:paraId="7C34A7D4" w14:textId="4A4AD0A4" w:rsidR="004B5861" w:rsidRDefault="004B5861">
      <w:pPr>
        <w:pStyle w:val="Textbody"/>
      </w:pPr>
    </w:p>
    <w:p w14:paraId="3332F015" w14:textId="44311A90" w:rsidR="000474F9" w:rsidRDefault="000474F9">
      <w:pPr>
        <w:pStyle w:val="Textbody"/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57"/>
        <w:gridCol w:w="2290"/>
        <w:gridCol w:w="1398"/>
      </w:tblGrid>
      <w:tr w:rsidR="000474F9" w14:paraId="2220985D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535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912229" w14:textId="3021A8B4" w:rsidR="000474F9" w:rsidRDefault="000474F9" w:rsidP="001A7832">
            <w:pPr>
              <w:pStyle w:val="TableHeading"/>
            </w:pPr>
            <w:r>
              <w:t>Visualizar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D83C09" w14:textId="77777777" w:rsidR="000474F9" w:rsidRDefault="000474F9" w:rsidP="001A7832">
            <w:pPr>
              <w:pStyle w:val="TableHeading"/>
            </w:pPr>
            <w:r>
              <w:t>ASI-P1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840780" w14:textId="77777777" w:rsidR="000474F9" w:rsidRDefault="000474F9" w:rsidP="001A7832">
            <w:pPr>
              <w:pStyle w:val="TableHeading"/>
            </w:pPr>
          </w:p>
        </w:tc>
      </w:tr>
      <w:tr w:rsidR="000474F9" w14:paraId="12ACF773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535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81D99D" w14:textId="77777777" w:rsidR="000474F9" w:rsidRDefault="000474F9" w:rsidP="001A7832"/>
        </w:tc>
        <w:tc>
          <w:tcPr>
            <w:tcW w:w="2290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862DDC" w14:textId="77777777" w:rsidR="000474F9" w:rsidRDefault="000474F9" w:rsidP="001A7832">
            <w:pPr>
              <w:pStyle w:val="TableHeading"/>
            </w:pPr>
            <w:r>
              <w:t>¿Prueba de despliegue?</w:t>
            </w:r>
          </w:p>
        </w:tc>
        <w:tc>
          <w:tcPr>
            <w:tcW w:w="13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9A11E2" w14:textId="77777777" w:rsidR="000474F9" w:rsidRDefault="000474F9" w:rsidP="001A7832">
            <w:pPr>
              <w:pStyle w:val="TableHeading"/>
            </w:pPr>
            <w:r>
              <w:t>Si/No</w:t>
            </w:r>
          </w:p>
        </w:tc>
      </w:tr>
      <w:tr w:rsidR="000474F9" w14:paraId="0367FA99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9DC348" w14:textId="77777777" w:rsidR="000474F9" w:rsidRDefault="000474F9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0F596618" w14:textId="05E232D8" w:rsidR="000474F9" w:rsidRDefault="000474F9" w:rsidP="001A7832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Visualiza la información ingresada mediante la consulta.</w:t>
            </w:r>
          </w:p>
          <w:p w14:paraId="73AE5E63" w14:textId="77777777" w:rsidR="000474F9" w:rsidRDefault="000474F9" w:rsidP="001A7832">
            <w:pPr>
              <w:pStyle w:val="TableContents"/>
            </w:pPr>
          </w:p>
        </w:tc>
      </w:tr>
      <w:tr w:rsidR="000474F9" w14:paraId="5CF57075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057229" w14:textId="77777777" w:rsidR="000474F9" w:rsidRDefault="000474F9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36F959AD" w14:textId="77777777" w:rsidR="000474F9" w:rsidRPr="008A5F45" w:rsidRDefault="000474F9" w:rsidP="001A7832">
            <w:pPr>
              <w:pStyle w:val="TableContents"/>
              <w:rPr>
                <w:color w:val="000000"/>
              </w:rPr>
            </w:pPr>
            <w:r w:rsidRPr="008A5F45">
              <w:rPr>
                <w:color w:val="000000"/>
              </w:rPr>
              <w:t>Diagrama de Caso de Uso</w:t>
            </w:r>
          </w:p>
          <w:p w14:paraId="16F1FFF7" w14:textId="77777777" w:rsidR="000474F9" w:rsidRDefault="000474F9" w:rsidP="001A7832">
            <w:pPr>
              <w:pStyle w:val="TableContents"/>
            </w:pPr>
          </w:p>
        </w:tc>
      </w:tr>
      <w:tr w:rsidR="000474F9" w14:paraId="5D968CEA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E82E84" w14:textId="77777777" w:rsidR="000474F9" w:rsidRDefault="000474F9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3C4D5B04" w14:textId="77777777" w:rsidR="000474F9" w:rsidRPr="008A5F45" w:rsidRDefault="000474F9" w:rsidP="000474F9">
            <w:pPr>
              <w:pStyle w:val="TableContents"/>
              <w:numPr>
                <w:ilvl w:val="0"/>
                <w:numId w:val="9"/>
              </w:numPr>
            </w:pPr>
            <w:r w:rsidRPr="008A5F45">
              <w:t>Abrimos la aplicación.</w:t>
            </w:r>
          </w:p>
          <w:p w14:paraId="7EA972DA" w14:textId="7F0E1E80" w:rsidR="000474F9" w:rsidRPr="008A5F45" w:rsidRDefault="000474F9" w:rsidP="000474F9">
            <w:pPr>
              <w:pStyle w:val="TableContents"/>
              <w:numPr>
                <w:ilvl w:val="0"/>
                <w:numId w:val="9"/>
              </w:numPr>
            </w:pPr>
            <w:r w:rsidRPr="008A5F45">
              <w:t>Se realiza el ingreso de Datos</w:t>
            </w:r>
            <w:r>
              <w:t xml:space="preserve"> a visualizar.</w:t>
            </w:r>
          </w:p>
          <w:p w14:paraId="45A8238F" w14:textId="2B1B7ACC" w:rsidR="000474F9" w:rsidRPr="008A5F45" w:rsidRDefault="000474F9" w:rsidP="000474F9">
            <w:pPr>
              <w:pStyle w:val="TableContents"/>
              <w:numPr>
                <w:ilvl w:val="0"/>
                <w:numId w:val="9"/>
              </w:numPr>
            </w:pPr>
            <w:r>
              <w:t xml:space="preserve">El sistema </w:t>
            </w:r>
            <w:r>
              <w:t>desplaza una ventana con los datos a visualizar.</w:t>
            </w:r>
          </w:p>
          <w:p w14:paraId="5E690348" w14:textId="65A20EAD" w:rsidR="000474F9" w:rsidRPr="008A5F45" w:rsidRDefault="000474F9" w:rsidP="000474F9">
            <w:pPr>
              <w:pStyle w:val="TableContents"/>
              <w:numPr>
                <w:ilvl w:val="0"/>
                <w:numId w:val="9"/>
              </w:numPr>
            </w:pPr>
            <w:r>
              <w:rPr>
                <w:rFonts w:hint="eastAsia"/>
              </w:rPr>
              <w:t>F</w:t>
            </w:r>
            <w:r>
              <w:t xml:space="preserve">inaliza la </w:t>
            </w:r>
            <w:r w:rsidR="00155037">
              <w:t>visualización</w:t>
            </w:r>
            <w:r>
              <w:t>.</w:t>
            </w:r>
          </w:p>
          <w:p w14:paraId="7DAFD54B" w14:textId="77777777" w:rsidR="000474F9" w:rsidRPr="00DF2BE5" w:rsidRDefault="000474F9" w:rsidP="001A7832">
            <w:pPr>
              <w:pStyle w:val="TableContents"/>
              <w:ind w:left="1" w:right="1" w:hanging="360"/>
            </w:pPr>
            <w:r w:rsidRPr="008A5F45">
              <w:t xml:space="preserve">Se </w:t>
            </w:r>
          </w:p>
        </w:tc>
      </w:tr>
      <w:tr w:rsidR="000474F9" w14:paraId="66336371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A8D1C9" w14:textId="77777777" w:rsidR="000474F9" w:rsidRDefault="000474F9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2E84F1A0" w14:textId="03270997" w:rsidR="000474F9" w:rsidRPr="008A5F45" w:rsidRDefault="000474F9" w:rsidP="001A7832">
            <w:pPr>
              <w:pStyle w:val="TableContents"/>
              <w:rPr>
                <w:color w:val="000000"/>
              </w:rPr>
            </w:pPr>
            <w:r w:rsidRPr="008A5F45">
              <w:rPr>
                <w:color w:val="000000"/>
              </w:rPr>
              <w:t xml:space="preserve">Información </w:t>
            </w:r>
            <w:r w:rsidR="00DA3B91">
              <w:rPr>
                <w:color w:val="000000"/>
              </w:rPr>
              <w:t>visualizada</w:t>
            </w:r>
            <w:r w:rsidRPr="008A5F45">
              <w:rPr>
                <w:color w:val="000000"/>
              </w:rPr>
              <w:t xml:space="preserve"> </w:t>
            </w:r>
            <w:r w:rsidR="00DA3B91">
              <w:rPr>
                <w:color w:val="000000"/>
              </w:rPr>
              <w:t>para el administrador o usuario.</w:t>
            </w:r>
          </w:p>
          <w:p w14:paraId="3D36464A" w14:textId="77777777" w:rsidR="000474F9" w:rsidRDefault="000474F9" w:rsidP="001A7832">
            <w:pPr>
              <w:pStyle w:val="TableContents"/>
              <w:rPr>
                <w:b/>
                <w:bCs/>
              </w:rPr>
            </w:pPr>
          </w:p>
        </w:tc>
      </w:tr>
      <w:tr w:rsidR="000474F9" w14:paraId="6896130D" w14:textId="77777777" w:rsidTr="001A7832">
        <w:tblPrEx>
          <w:tblCellMar>
            <w:top w:w="0" w:type="dxa"/>
            <w:bottom w:w="0" w:type="dxa"/>
          </w:tblCellMar>
        </w:tblPrEx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7AC8BB" w14:textId="77777777" w:rsidR="000474F9" w:rsidRDefault="000474F9" w:rsidP="001A7832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6D73903D" w14:textId="77777777" w:rsidR="000474F9" w:rsidRDefault="000474F9" w:rsidP="001A7832">
            <w:pPr>
              <w:pStyle w:val="TableContents"/>
            </w:pPr>
            <w:r>
              <w:t>&lt;Resultado obtenido de la ejecución del caso de prueba&gt;</w:t>
            </w:r>
          </w:p>
          <w:p w14:paraId="057159FE" w14:textId="77777777" w:rsidR="000474F9" w:rsidRDefault="000474F9" w:rsidP="001A7832">
            <w:pPr>
              <w:pStyle w:val="TableContents"/>
              <w:rPr>
                <w:b/>
                <w:bCs/>
              </w:rPr>
            </w:pPr>
          </w:p>
        </w:tc>
      </w:tr>
    </w:tbl>
    <w:p w14:paraId="2AD4E459" w14:textId="77777777" w:rsidR="000474F9" w:rsidRDefault="000474F9">
      <w:pPr>
        <w:pStyle w:val="Textbody"/>
      </w:pPr>
    </w:p>
    <w:p w14:paraId="7BB2B870" w14:textId="77777777" w:rsidR="00541D9E" w:rsidRDefault="00AF475B">
      <w:pPr>
        <w:pStyle w:val="Ttulo1"/>
        <w:rPr>
          <w:rFonts w:hint="eastAsia"/>
        </w:rPr>
      </w:pPr>
      <w:bookmarkStart w:id="4" w:name="__RefHeading__3798_904956992"/>
      <w:bookmarkEnd w:id="4"/>
      <w:r>
        <w:lastRenderedPageBreak/>
        <w:t>ESTRATEGIA DE EJECUCIÓN DE PRUEBAS</w:t>
      </w:r>
    </w:p>
    <w:p w14:paraId="3B312D43" w14:textId="5486CE21" w:rsidR="00541D9E" w:rsidRDefault="00AF475B" w:rsidP="0056723D">
      <w:pPr>
        <w:pStyle w:val="Standard"/>
        <w:jc w:val="center"/>
      </w:pPr>
      <w:r>
        <w:rPr>
          <w:rFonts w:eastAsia="NewsGotT" w:cs="NewsGotT"/>
          <w:szCs w:val="20"/>
        </w:rPr>
        <w:t>.</w:t>
      </w:r>
    </w:p>
    <w:tbl>
      <w:tblPr>
        <w:tblStyle w:val="Tabladecuadrcula4"/>
        <w:tblW w:w="5668" w:type="dxa"/>
        <w:jc w:val="center"/>
        <w:tblLayout w:type="fixed"/>
        <w:tblLook w:val="04A0" w:firstRow="1" w:lastRow="0" w:firstColumn="1" w:lastColumn="0" w:noHBand="0" w:noVBand="1"/>
      </w:tblPr>
      <w:tblGrid>
        <w:gridCol w:w="1133"/>
        <w:gridCol w:w="1133"/>
        <w:gridCol w:w="1134"/>
        <w:gridCol w:w="1134"/>
        <w:gridCol w:w="1134"/>
      </w:tblGrid>
      <w:tr w:rsidR="0056723D" w14:paraId="6E7DAD08" w14:textId="77777777" w:rsidTr="00C90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68A22C9E" w14:textId="77777777" w:rsidR="0056723D" w:rsidRDefault="0056723D">
            <w:pPr>
              <w:pStyle w:val="TableContents"/>
              <w:jc w:val="center"/>
              <w:rPr>
                <w:b w:val="0"/>
                <w:bCs w:val="0"/>
              </w:rPr>
            </w:pPr>
          </w:p>
        </w:tc>
        <w:tc>
          <w:tcPr>
            <w:tcW w:w="1133" w:type="dxa"/>
          </w:tcPr>
          <w:p w14:paraId="30969BF7" w14:textId="544190F3" w:rsidR="0056723D" w:rsidRDefault="0056723D">
            <w:pPr>
              <w:pStyle w:val="TableContents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Semana 1</w:t>
            </w:r>
          </w:p>
        </w:tc>
        <w:tc>
          <w:tcPr>
            <w:tcW w:w="1134" w:type="dxa"/>
          </w:tcPr>
          <w:p w14:paraId="1CEA2228" w14:textId="1932FDDC" w:rsidR="0056723D" w:rsidRDefault="0056723D">
            <w:pPr>
              <w:pStyle w:val="TableContents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Semana 2</w:t>
            </w:r>
          </w:p>
        </w:tc>
        <w:tc>
          <w:tcPr>
            <w:tcW w:w="1134" w:type="dxa"/>
          </w:tcPr>
          <w:p w14:paraId="5D2D20B0" w14:textId="25E97027" w:rsidR="0056723D" w:rsidRDefault="0056723D">
            <w:pPr>
              <w:pStyle w:val="TableContents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Semana 3</w:t>
            </w:r>
          </w:p>
        </w:tc>
        <w:tc>
          <w:tcPr>
            <w:tcW w:w="1134" w:type="dxa"/>
          </w:tcPr>
          <w:p w14:paraId="274BD6B5" w14:textId="24E97D35" w:rsidR="0056723D" w:rsidRDefault="0056723D">
            <w:pPr>
              <w:pStyle w:val="TableContents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Semana 4</w:t>
            </w:r>
          </w:p>
        </w:tc>
      </w:tr>
      <w:tr w:rsidR="0056723D" w14:paraId="196E1E8B" w14:textId="77777777" w:rsidTr="00D60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6663FF12" w14:textId="77777777" w:rsidR="0056723D" w:rsidRDefault="0056723D">
            <w:pPr>
              <w:pStyle w:val="TableContents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&lt;CP-1&gt;</w:t>
            </w:r>
          </w:p>
        </w:tc>
        <w:tc>
          <w:tcPr>
            <w:tcW w:w="1133" w:type="dxa"/>
          </w:tcPr>
          <w:p w14:paraId="253D366C" w14:textId="4D013E5E" w:rsidR="0056723D" w:rsidRDefault="0056723D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34" w:type="dxa"/>
          </w:tcPr>
          <w:p w14:paraId="385DA1C1" w14:textId="77777777" w:rsidR="0056723D" w:rsidRDefault="0056723D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7B133EC1" w14:textId="77777777" w:rsidR="0056723D" w:rsidRDefault="0056723D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2C5B638E" w14:textId="77777777" w:rsidR="0056723D" w:rsidRDefault="0056723D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6723D" w14:paraId="3D5B1A87" w14:textId="77777777" w:rsidTr="00D607E4">
        <w:trPr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3096782A" w14:textId="77777777" w:rsidR="0056723D" w:rsidRDefault="0056723D">
            <w:pPr>
              <w:pStyle w:val="TableContents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&lt;CP-2&gt;</w:t>
            </w:r>
          </w:p>
        </w:tc>
        <w:tc>
          <w:tcPr>
            <w:tcW w:w="1133" w:type="dxa"/>
          </w:tcPr>
          <w:p w14:paraId="178CA98B" w14:textId="43C27217" w:rsidR="0056723D" w:rsidRDefault="0056723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34" w:type="dxa"/>
          </w:tcPr>
          <w:p w14:paraId="0A50FB83" w14:textId="77777777" w:rsidR="0056723D" w:rsidRDefault="0056723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5FCD850A" w14:textId="77777777" w:rsidR="0056723D" w:rsidRDefault="0056723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6A75B02A" w14:textId="77777777" w:rsidR="0056723D" w:rsidRDefault="0056723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723D" w14:paraId="316F7D85" w14:textId="77777777" w:rsidTr="00D60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6B157FEA" w14:textId="77777777" w:rsidR="0056723D" w:rsidRDefault="0056723D">
            <w:pPr>
              <w:pStyle w:val="TableContents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&lt;CP-3&gt;</w:t>
            </w:r>
          </w:p>
        </w:tc>
        <w:tc>
          <w:tcPr>
            <w:tcW w:w="1133" w:type="dxa"/>
          </w:tcPr>
          <w:p w14:paraId="32D91770" w14:textId="77777777" w:rsidR="0056723D" w:rsidRDefault="0056723D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4D64FF06" w14:textId="159FC34F" w:rsidR="0056723D" w:rsidRDefault="0056723D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34" w:type="dxa"/>
          </w:tcPr>
          <w:p w14:paraId="36987321" w14:textId="77777777" w:rsidR="0056723D" w:rsidRDefault="0056723D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11858CB0" w14:textId="77777777" w:rsidR="0056723D" w:rsidRDefault="0056723D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6723D" w14:paraId="1E510356" w14:textId="77777777" w:rsidTr="00D607E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1D2F2505" w14:textId="77777777" w:rsidR="0056723D" w:rsidRDefault="0056723D">
            <w:pPr>
              <w:pStyle w:val="TableContents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&lt;CP-4&gt;</w:t>
            </w:r>
          </w:p>
        </w:tc>
        <w:tc>
          <w:tcPr>
            <w:tcW w:w="1133" w:type="dxa"/>
          </w:tcPr>
          <w:p w14:paraId="34ABF228" w14:textId="77777777" w:rsidR="0056723D" w:rsidRDefault="0056723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4375AAFE" w14:textId="2D147735" w:rsidR="0056723D" w:rsidRDefault="0056723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34" w:type="dxa"/>
          </w:tcPr>
          <w:p w14:paraId="142DB089" w14:textId="052DE700" w:rsidR="0056723D" w:rsidRDefault="0056723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34" w:type="dxa"/>
          </w:tcPr>
          <w:p w14:paraId="37DA3E94" w14:textId="77777777" w:rsidR="0056723D" w:rsidRDefault="0056723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723D" w14:paraId="18DC4E5D" w14:textId="77777777" w:rsidTr="00D60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24F9B031" w14:textId="293EB4C7" w:rsidR="0056723D" w:rsidRDefault="0056723D" w:rsidP="0056723D">
            <w:pPr>
              <w:pStyle w:val="TableContents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   </w:t>
            </w:r>
            <w:r>
              <w:rPr>
                <w:b w:val="0"/>
                <w:bCs w:val="0"/>
              </w:rPr>
              <w:t>&lt;CP-</w:t>
            </w:r>
            <w:r>
              <w:rPr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>&gt;</w:t>
            </w:r>
          </w:p>
        </w:tc>
        <w:tc>
          <w:tcPr>
            <w:tcW w:w="1133" w:type="dxa"/>
          </w:tcPr>
          <w:p w14:paraId="19E91940" w14:textId="77777777" w:rsidR="0056723D" w:rsidRDefault="0056723D" w:rsidP="0056723D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1E7A70BD" w14:textId="77777777" w:rsidR="0056723D" w:rsidRDefault="0056723D" w:rsidP="0056723D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5A43B6E2" w14:textId="4D03AE0F" w:rsidR="0056723D" w:rsidRDefault="0056723D" w:rsidP="0056723D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34" w:type="dxa"/>
          </w:tcPr>
          <w:p w14:paraId="72CBED17" w14:textId="77777777" w:rsidR="0056723D" w:rsidRDefault="0056723D" w:rsidP="0056723D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6723D" w14:paraId="6DBE1CBF" w14:textId="77777777" w:rsidTr="00D607E4">
        <w:trPr>
          <w:trHeight w:val="4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56B7137C" w14:textId="459BF828" w:rsidR="0056723D" w:rsidRDefault="0056723D">
            <w:pPr>
              <w:pStyle w:val="TableContents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&lt;CP-6&gt;</w:t>
            </w:r>
          </w:p>
        </w:tc>
        <w:tc>
          <w:tcPr>
            <w:tcW w:w="1133" w:type="dxa"/>
          </w:tcPr>
          <w:p w14:paraId="487363BF" w14:textId="77777777" w:rsidR="0056723D" w:rsidRDefault="0056723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0DC67F37" w14:textId="77777777" w:rsidR="0056723D" w:rsidRDefault="0056723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130B18E1" w14:textId="5E07FA90" w:rsidR="0056723D" w:rsidRDefault="0056723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34" w:type="dxa"/>
          </w:tcPr>
          <w:p w14:paraId="2BC6368C" w14:textId="21396518" w:rsidR="0056723D" w:rsidRDefault="0056723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3161AA8C" w14:textId="77777777" w:rsidR="00541D9E" w:rsidRDefault="00541D9E">
      <w:pPr>
        <w:pStyle w:val="Textbody"/>
      </w:pPr>
    </w:p>
    <w:p w14:paraId="0AD88AB7" w14:textId="77777777" w:rsidR="00541D9E" w:rsidRDefault="00541D9E">
      <w:pPr>
        <w:pStyle w:val="Textbody"/>
      </w:pPr>
    </w:p>
    <w:p w14:paraId="304E3765" w14:textId="77777777" w:rsidR="00541D9E" w:rsidRDefault="00541D9E">
      <w:pPr>
        <w:pStyle w:val="Standard"/>
      </w:pPr>
    </w:p>
    <w:p w14:paraId="43AFD7E9" w14:textId="43D51C36" w:rsidR="00541D9E" w:rsidRDefault="00AF475B">
      <w:pPr>
        <w:pStyle w:val="Ttulo1"/>
      </w:pPr>
      <w:bookmarkStart w:id="5" w:name="__RefHeading__3800_904956992"/>
      <w:bookmarkEnd w:id="5"/>
      <w:r>
        <w:lastRenderedPageBreak/>
        <w:t>ANEXOS</w:t>
      </w:r>
    </w:p>
    <w:p w14:paraId="61A81669" w14:textId="77777777" w:rsidR="001F2B80" w:rsidRPr="001F2B80" w:rsidRDefault="001F2B80" w:rsidP="001F2B80">
      <w:pPr>
        <w:pStyle w:val="Textbody"/>
        <w:rPr>
          <w:rFonts w:hint="eastAsia"/>
        </w:rPr>
      </w:pPr>
    </w:p>
    <w:tbl>
      <w:tblPr>
        <w:tblStyle w:val="Tabladecuadrcula3"/>
        <w:tblW w:w="9051" w:type="dxa"/>
        <w:tblLayout w:type="fixed"/>
        <w:tblLook w:val="0000" w:firstRow="0" w:lastRow="0" w:firstColumn="0" w:lastColumn="0" w:noHBand="0" w:noVBand="0"/>
      </w:tblPr>
      <w:tblGrid>
        <w:gridCol w:w="1111"/>
        <w:gridCol w:w="7940"/>
      </w:tblGrid>
      <w:tr w:rsidR="001F2B80" w:rsidRPr="00BB4A39" w14:paraId="6C20E177" w14:textId="77777777" w:rsidTr="00241B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11" w:type="dxa"/>
          </w:tcPr>
          <w:p w14:paraId="4D7F92FA" w14:textId="77777777" w:rsidR="001F2B80" w:rsidRPr="00241B24" w:rsidRDefault="001F2B80" w:rsidP="001A7832">
            <w:pPr>
              <w:pStyle w:val="Standard"/>
              <w:snapToGrid w:val="0"/>
              <w:rPr>
                <w:rFonts w:hint="eastAsia"/>
                <w:b/>
                <w:bCs/>
              </w:rPr>
            </w:pPr>
            <w:r w:rsidRPr="00241B24">
              <w:rPr>
                <w:b/>
                <w:bCs/>
              </w:rPr>
              <w:t>RF-001</w:t>
            </w:r>
          </w:p>
        </w:tc>
        <w:tc>
          <w:tcPr>
            <w:tcW w:w="7940" w:type="dxa"/>
          </w:tcPr>
          <w:p w14:paraId="3236672C" w14:textId="77777777" w:rsidR="001F2B80" w:rsidRPr="00BB4A39" w:rsidRDefault="001F2B80" w:rsidP="001A7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administrador consultara los</w:t>
            </w:r>
            <w:r w:rsidRPr="00BA4DD5">
              <w:rPr>
                <w:rFonts w:hint="eastAsia"/>
              </w:rPr>
              <w:t xml:space="preserve"> d</w:t>
            </w:r>
            <w:r>
              <w:t xml:space="preserve">atos </w:t>
            </w:r>
            <w:r w:rsidRPr="00BA4DD5">
              <w:rPr>
                <w:rFonts w:hint="eastAsia"/>
              </w:rPr>
              <w:t xml:space="preserve">de los trabajadores </w:t>
            </w:r>
            <w:proofErr w:type="gramStart"/>
            <w:r w:rsidRPr="00BA4DD5">
              <w:rPr>
                <w:rFonts w:hint="eastAsia"/>
              </w:rPr>
              <w:t>poli funcionales</w:t>
            </w:r>
            <w:proofErr w:type="gramEnd"/>
            <w:r w:rsidRPr="00BA4DD5">
              <w:rPr>
                <w:rFonts w:hint="eastAsia"/>
              </w:rPr>
              <w:t>.</w:t>
            </w:r>
          </w:p>
        </w:tc>
      </w:tr>
      <w:tr w:rsidR="001F2B80" w:rsidRPr="00BA4DD5" w14:paraId="51BAD04B" w14:textId="77777777" w:rsidTr="00241B24">
        <w:trPr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11" w:type="dxa"/>
          </w:tcPr>
          <w:p w14:paraId="4476944E" w14:textId="77777777" w:rsidR="001F2B80" w:rsidRPr="00241B24" w:rsidRDefault="001F2B80" w:rsidP="001A7832">
            <w:pPr>
              <w:pStyle w:val="Standard"/>
              <w:snapToGrid w:val="0"/>
              <w:rPr>
                <w:rFonts w:hint="eastAsia"/>
                <w:b/>
                <w:bCs/>
              </w:rPr>
            </w:pPr>
            <w:r w:rsidRPr="00241B24">
              <w:rPr>
                <w:b/>
                <w:bCs/>
              </w:rPr>
              <w:t>RF-002</w:t>
            </w:r>
          </w:p>
        </w:tc>
        <w:tc>
          <w:tcPr>
            <w:tcW w:w="7940" w:type="dxa"/>
          </w:tcPr>
          <w:p w14:paraId="14245AC4" w14:textId="77777777" w:rsidR="001F2B80" w:rsidRPr="00BA4DD5" w:rsidRDefault="001F2B80" w:rsidP="001A7832">
            <w:pPr>
              <w:widowControl/>
              <w:suppressAutoHyphens w:val="0"/>
              <w:autoSpaceDN/>
              <w:spacing w:after="240" w:line="276" w:lineRule="auto"/>
              <w:jc w:val="both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El administrador de asignar usuarios y contraseñas al personal </w:t>
            </w:r>
            <w:proofErr w:type="gramStart"/>
            <w:r>
              <w:rPr>
                <w:color w:val="000000" w:themeColor="text1"/>
              </w:rPr>
              <w:t>poli funcional</w:t>
            </w:r>
            <w:proofErr w:type="gramEnd"/>
            <w:r w:rsidRPr="00BA4DD5">
              <w:rPr>
                <w:color w:val="000000" w:themeColor="text1"/>
              </w:rPr>
              <w:t xml:space="preserve"> </w:t>
            </w:r>
          </w:p>
        </w:tc>
      </w:tr>
      <w:tr w:rsidR="001F2B80" w:rsidRPr="00BA4DD5" w14:paraId="1B19926E" w14:textId="77777777" w:rsidTr="00241B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11" w:type="dxa"/>
          </w:tcPr>
          <w:p w14:paraId="06D5A4D7" w14:textId="77777777" w:rsidR="001F2B80" w:rsidRPr="00241B24" w:rsidRDefault="001F2B80" w:rsidP="001A7832">
            <w:pPr>
              <w:pStyle w:val="Standard"/>
              <w:snapToGrid w:val="0"/>
              <w:rPr>
                <w:rFonts w:hint="eastAsia"/>
                <w:b/>
                <w:bCs/>
              </w:rPr>
            </w:pPr>
            <w:r w:rsidRPr="00241B24">
              <w:rPr>
                <w:b/>
                <w:bCs/>
              </w:rPr>
              <w:t>RF-003</w:t>
            </w:r>
          </w:p>
        </w:tc>
        <w:tc>
          <w:tcPr>
            <w:tcW w:w="7940" w:type="dxa"/>
          </w:tcPr>
          <w:p w14:paraId="4D218C8B" w14:textId="77777777" w:rsidR="001F2B80" w:rsidRPr="00BA4DD5" w:rsidRDefault="001F2B80" w:rsidP="001A7832">
            <w:pPr>
              <w:widowControl/>
              <w:suppressAutoHyphens w:val="0"/>
              <w:autoSpaceDN/>
              <w:spacing w:after="240" w:line="276" w:lineRule="auto"/>
              <w:jc w:val="both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El administrador creara usuarios semanales y mensuales.</w:t>
            </w:r>
          </w:p>
        </w:tc>
      </w:tr>
      <w:tr w:rsidR="001F2B80" w:rsidRPr="00BA4DD5" w14:paraId="42D3F52E" w14:textId="77777777" w:rsidTr="00241B24">
        <w:trPr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11" w:type="dxa"/>
          </w:tcPr>
          <w:p w14:paraId="3F1348F2" w14:textId="77777777" w:rsidR="001F2B80" w:rsidRPr="00241B24" w:rsidRDefault="001F2B80" w:rsidP="001A7832">
            <w:pPr>
              <w:pStyle w:val="Standard"/>
              <w:snapToGrid w:val="0"/>
              <w:rPr>
                <w:rFonts w:hint="eastAsia"/>
                <w:b/>
                <w:bCs/>
              </w:rPr>
            </w:pPr>
            <w:r w:rsidRPr="00241B24">
              <w:rPr>
                <w:b/>
                <w:bCs/>
              </w:rPr>
              <w:t>RF-004</w:t>
            </w:r>
          </w:p>
        </w:tc>
        <w:tc>
          <w:tcPr>
            <w:tcW w:w="7940" w:type="dxa"/>
          </w:tcPr>
          <w:p w14:paraId="61E25496" w14:textId="77777777" w:rsidR="001F2B80" w:rsidRPr="00BA4DD5" w:rsidRDefault="001F2B80" w:rsidP="001A7832">
            <w:pPr>
              <w:widowControl/>
              <w:suppressAutoHyphens w:val="0"/>
              <w:autoSpaceDN/>
              <w:spacing w:after="240" w:line="276" w:lineRule="auto"/>
              <w:jc w:val="both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El </w:t>
            </w:r>
            <w:proofErr w:type="gramStart"/>
            <w:r>
              <w:rPr>
                <w:color w:val="000000" w:themeColor="text1"/>
              </w:rPr>
              <w:t xml:space="preserve">administrador  </w:t>
            </w:r>
            <w:r w:rsidRPr="00BA4DD5">
              <w:rPr>
                <w:color w:val="000000" w:themeColor="text1"/>
              </w:rPr>
              <w:t>asignar</w:t>
            </w:r>
            <w:r>
              <w:rPr>
                <w:color w:val="000000" w:themeColor="text1"/>
              </w:rPr>
              <w:t>a</w:t>
            </w:r>
            <w:proofErr w:type="gramEnd"/>
            <w:r w:rsidRPr="00BA4DD5">
              <w:rPr>
                <w:color w:val="000000" w:themeColor="text1"/>
              </w:rPr>
              <w:t xml:space="preserve">  las responsabilidades para que el trabajador revise  lo pendiente, lo ejecute y registre su avance</w:t>
            </w:r>
          </w:p>
        </w:tc>
      </w:tr>
      <w:tr w:rsidR="001F2B80" w:rsidRPr="00BA4DD5" w14:paraId="65267B53" w14:textId="77777777" w:rsidTr="00241B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11" w:type="dxa"/>
          </w:tcPr>
          <w:p w14:paraId="5871B4C2" w14:textId="77777777" w:rsidR="001F2B80" w:rsidRPr="00241B24" w:rsidRDefault="001F2B80" w:rsidP="001A7832">
            <w:pPr>
              <w:pStyle w:val="Standard"/>
              <w:snapToGrid w:val="0"/>
              <w:rPr>
                <w:rFonts w:hint="eastAsia"/>
                <w:b/>
                <w:bCs/>
              </w:rPr>
            </w:pPr>
            <w:r w:rsidRPr="00241B24">
              <w:rPr>
                <w:b/>
                <w:bCs/>
              </w:rPr>
              <w:t>RF-005</w:t>
            </w:r>
          </w:p>
        </w:tc>
        <w:tc>
          <w:tcPr>
            <w:tcW w:w="7940" w:type="dxa"/>
          </w:tcPr>
          <w:p w14:paraId="1D306885" w14:textId="77777777" w:rsidR="001F2B80" w:rsidRPr="00BA4DD5" w:rsidRDefault="001F2B80" w:rsidP="001A7832">
            <w:pPr>
              <w:widowControl/>
              <w:suppressAutoHyphens w:val="0"/>
              <w:autoSpaceDN/>
              <w:spacing w:after="240" w:line="276" w:lineRule="auto"/>
              <w:jc w:val="both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administrado tendrá acceso a reportes sean diarios, semanales o mensuales.</w:t>
            </w:r>
          </w:p>
        </w:tc>
      </w:tr>
      <w:tr w:rsidR="001F2B80" w:rsidRPr="00BA4DD5" w14:paraId="0CA63404" w14:textId="77777777" w:rsidTr="00241B24">
        <w:trPr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11" w:type="dxa"/>
          </w:tcPr>
          <w:p w14:paraId="10560429" w14:textId="77777777" w:rsidR="001F2B80" w:rsidRPr="00241B24" w:rsidRDefault="001F2B80" w:rsidP="001A7832">
            <w:pPr>
              <w:pStyle w:val="Standard"/>
              <w:snapToGrid w:val="0"/>
              <w:rPr>
                <w:rFonts w:hint="eastAsia"/>
                <w:b/>
                <w:bCs/>
              </w:rPr>
            </w:pPr>
            <w:r w:rsidRPr="00241B24">
              <w:rPr>
                <w:b/>
                <w:bCs/>
              </w:rPr>
              <w:t>RF-006</w:t>
            </w:r>
          </w:p>
        </w:tc>
        <w:tc>
          <w:tcPr>
            <w:tcW w:w="7940" w:type="dxa"/>
          </w:tcPr>
          <w:p w14:paraId="4EEA46AD" w14:textId="77777777" w:rsidR="001F2B80" w:rsidRPr="00BA4DD5" w:rsidRDefault="001F2B80" w:rsidP="001A7832">
            <w:pPr>
              <w:widowControl/>
              <w:suppressAutoHyphens w:val="0"/>
              <w:autoSpaceDN/>
              <w:spacing w:after="240" w:line="276" w:lineRule="auto"/>
              <w:jc w:val="both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El </w:t>
            </w:r>
            <w:proofErr w:type="spellStart"/>
            <w:r>
              <w:rPr>
                <w:color w:val="000000" w:themeColor="text1"/>
              </w:rPr>
              <w:t>polifucional</w:t>
            </w:r>
            <w:proofErr w:type="spellEnd"/>
            <w:r>
              <w:rPr>
                <w:color w:val="000000" w:themeColor="text1"/>
              </w:rPr>
              <w:t xml:space="preserve"> se </w:t>
            </w:r>
            <w:proofErr w:type="gramStart"/>
            <w:r>
              <w:rPr>
                <w:color w:val="000000" w:themeColor="text1"/>
              </w:rPr>
              <w:t>registrara</w:t>
            </w:r>
            <w:proofErr w:type="gramEnd"/>
            <w:r>
              <w:rPr>
                <w:color w:val="000000" w:themeColor="text1"/>
              </w:rPr>
              <w:t xml:space="preserve"> en el </w:t>
            </w:r>
            <w:proofErr w:type="spellStart"/>
            <w:r>
              <w:rPr>
                <w:color w:val="000000" w:themeColor="text1"/>
              </w:rPr>
              <w:t>modulo</w:t>
            </w:r>
            <w:proofErr w:type="spellEnd"/>
            <w:r>
              <w:rPr>
                <w:color w:val="000000" w:themeColor="text1"/>
              </w:rPr>
              <w:t xml:space="preserve"> respectivo.</w:t>
            </w:r>
          </w:p>
        </w:tc>
      </w:tr>
      <w:tr w:rsidR="001F2B80" w:rsidRPr="00BA4DD5" w14:paraId="7DF6F136" w14:textId="77777777" w:rsidTr="00241B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11" w:type="dxa"/>
          </w:tcPr>
          <w:p w14:paraId="5F2636C6" w14:textId="77777777" w:rsidR="001F2B80" w:rsidRPr="00241B24" w:rsidRDefault="001F2B80" w:rsidP="001A7832">
            <w:pPr>
              <w:pStyle w:val="Standard"/>
              <w:snapToGrid w:val="0"/>
              <w:rPr>
                <w:rFonts w:hint="eastAsia"/>
                <w:b/>
                <w:bCs/>
              </w:rPr>
            </w:pPr>
            <w:r w:rsidRPr="00241B24">
              <w:rPr>
                <w:b/>
                <w:bCs/>
              </w:rPr>
              <w:t>RF-007</w:t>
            </w:r>
          </w:p>
        </w:tc>
        <w:tc>
          <w:tcPr>
            <w:tcW w:w="7940" w:type="dxa"/>
          </w:tcPr>
          <w:p w14:paraId="5810220B" w14:textId="77777777" w:rsidR="001F2B80" w:rsidRPr="00BA4DD5" w:rsidRDefault="001F2B80" w:rsidP="001A7832">
            <w:pPr>
              <w:widowControl/>
              <w:suppressAutoHyphens w:val="0"/>
              <w:autoSpaceDN/>
              <w:spacing w:after="240" w:line="276" w:lineRule="auto"/>
              <w:jc w:val="both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BA4DD5">
              <w:rPr>
                <w:color w:val="000000" w:themeColor="text1"/>
              </w:rPr>
              <w:t xml:space="preserve">Se podrá ejecutar reportes, por periodo, por turno </w:t>
            </w:r>
            <w:proofErr w:type="gramStart"/>
            <w:r>
              <w:rPr>
                <w:color w:val="000000" w:themeColor="text1"/>
              </w:rPr>
              <w:t xml:space="preserve">del </w:t>
            </w:r>
            <w:r w:rsidRPr="00BA4DD5">
              <w:rPr>
                <w:color w:val="000000" w:themeColor="text1"/>
              </w:rPr>
              <w:t xml:space="preserve"> empleado</w:t>
            </w:r>
            <w:proofErr w:type="gramEnd"/>
            <w:r w:rsidRPr="00BA4DD5">
              <w:rPr>
                <w:color w:val="000000" w:themeColor="text1"/>
              </w:rPr>
              <w:t xml:space="preserve"> para determinar el número de horas trabajadas y reportadas. </w:t>
            </w:r>
          </w:p>
        </w:tc>
      </w:tr>
      <w:tr w:rsidR="001F2B80" w:rsidRPr="00BA4DD5" w14:paraId="3E982BC9" w14:textId="77777777" w:rsidTr="00241B24">
        <w:trPr>
          <w:trHeight w:val="5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11" w:type="dxa"/>
          </w:tcPr>
          <w:p w14:paraId="05909011" w14:textId="77777777" w:rsidR="001F2B80" w:rsidRPr="00241B24" w:rsidRDefault="001F2B80" w:rsidP="001A7832">
            <w:pPr>
              <w:pStyle w:val="Standard"/>
              <w:snapToGrid w:val="0"/>
              <w:rPr>
                <w:rFonts w:hint="eastAsia"/>
                <w:b/>
                <w:bCs/>
              </w:rPr>
            </w:pPr>
            <w:r w:rsidRPr="00241B24">
              <w:rPr>
                <w:b/>
                <w:bCs/>
              </w:rPr>
              <w:t>RF-008</w:t>
            </w:r>
          </w:p>
        </w:tc>
        <w:tc>
          <w:tcPr>
            <w:tcW w:w="7940" w:type="dxa"/>
          </w:tcPr>
          <w:p w14:paraId="15F3A1F0" w14:textId="77777777" w:rsidR="001F2B80" w:rsidRPr="00BA4DD5" w:rsidRDefault="001F2B80" w:rsidP="001A7832">
            <w:pPr>
              <w:widowControl/>
              <w:suppressAutoHyphens w:val="0"/>
              <w:autoSpaceDN/>
              <w:spacing w:after="240" w:line="276" w:lineRule="auto"/>
              <w:jc w:val="both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El polifuncional podrá </w:t>
            </w:r>
            <w:proofErr w:type="spellStart"/>
            <w:r>
              <w:rPr>
                <w:color w:val="000000" w:themeColor="text1"/>
              </w:rPr>
              <w:t>aser</w:t>
            </w:r>
            <w:proofErr w:type="spellEnd"/>
            <w:r>
              <w:rPr>
                <w:color w:val="000000" w:themeColor="text1"/>
              </w:rPr>
              <w:t xml:space="preserve"> cambios del mismo caso la situación lo amerite</w:t>
            </w:r>
            <w:r w:rsidRPr="00BA4DD5">
              <w:rPr>
                <w:color w:val="000000" w:themeColor="text1"/>
              </w:rPr>
              <w:t xml:space="preserve">. </w:t>
            </w:r>
          </w:p>
        </w:tc>
      </w:tr>
    </w:tbl>
    <w:p w14:paraId="7322C0CB" w14:textId="4B992725" w:rsidR="00541D9E" w:rsidRDefault="00541D9E">
      <w:pPr>
        <w:pStyle w:val="Textbody"/>
      </w:pPr>
    </w:p>
    <w:p w14:paraId="174B1BB1" w14:textId="77777777" w:rsidR="00541D9E" w:rsidRDefault="00AF475B">
      <w:pPr>
        <w:pStyle w:val="Ttulo1"/>
        <w:rPr>
          <w:rFonts w:hint="eastAsia"/>
        </w:rPr>
      </w:pPr>
      <w:bookmarkStart w:id="6" w:name="__RefHeading__3802_904956992"/>
      <w:bookmarkEnd w:id="6"/>
      <w:r>
        <w:lastRenderedPageBreak/>
        <w:t>GLOSARIO</w:t>
      </w:r>
    </w:p>
    <w:p w14:paraId="2EEF7323" w14:textId="66032D03" w:rsidR="00541D9E" w:rsidRDefault="00541D9E">
      <w:pPr>
        <w:pStyle w:val="Textbody"/>
      </w:pPr>
    </w:p>
    <w:tbl>
      <w:tblPr>
        <w:tblStyle w:val="Tabladecuadrcula4"/>
        <w:tblW w:w="9051" w:type="dxa"/>
        <w:tblLayout w:type="fixed"/>
        <w:tblLook w:val="04A0" w:firstRow="1" w:lastRow="0" w:firstColumn="1" w:lastColumn="0" w:noHBand="0" w:noVBand="1"/>
      </w:tblPr>
      <w:tblGrid>
        <w:gridCol w:w="3127"/>
        <w:gridCol w:w="5924"/>
      </w:tblGrid>
      <w:tr w:rsidR="00541D9E" w14:paraId="62F71102" w14:textId="77777777" w:rsidTr="00FB3C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</w:tcPr>
          <w:p w14:paraId="3320C721" w14:textId="77777777" w:rsidR="00541D9E" w:rsidRDefault="00AF475B">
            <w:pPr>
              <w:pStyle w:val="Standard"/>
              <w:snapToGrid w:val="0"/>
              <w:jc w:val="center"/>
              <w:rPr>
                <w:rFonts w:cs="Arial"/>
                <w:b w:val="0"/>
              </w:rPr>
            </w:pPr>
            <w:r>
              <w:rPr>
                <w:rFonts w:cs="Arial"/>
                <w:b w:val="0"/>
              </w:rPr>
              <w:t>Término</w:t>
            </w:r>
          </w:p>
        </w:tc>
        <w:tc>
          <w:tcPr>
            <w:tcW w:w="5924" w:type="dxa"/>
          </w:tcPr>
          <w:p w14:paraId="0B84066C" w14:textId="77777777" w:rsidR="00541D9E" w:rsidRDefault="00AF475B">
            <w:pPr>
              <w:pStyle w:val="Standard"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</w:rPr>
            </w:pPr>
            <w:r>
              <w:rPr>
                <w:rFonts w:cs="Arial"/>
                <w:b w:val="0"/>
              </w:rPr>
              <w:t>Descripción</w:t>
            </w:r>
          </w:p>
        </w:tc>
      </w:tr>
      <w:tr w:rsidR="00541D9E" w14:paraId="2541FFF8" w14:textId="77777777" w:rsidTr="00FB3C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</w:tcPr>
          <w:p w14:paraId="3B546746" w14:textId="1639114B" w:rsidR="00541D9E" w:rsidRDefault="0001610F">
            <w:pPr>
              <w:pStyle w:val="Standard"/>
              <w:snapToGrid w:val="0"/>
              <w:rPr>
                <w:rFonts w:cs="Arial"/>
              </w:rPr>
            </w:pPr>
            <w:r>
              <w:rPr>
                <w:rFonts w:cs="Arial"/>
              </w:rPr>
              <w:t>administrador</w:t>
            </w:r>
          </w:p>
        </w:tc>
        <w:tc>
          <w:tcPr>
            <w:tcW w:w="5924" w:type="dxa"/>
          </w:tcPr>
          <w:p w14:paraId="300AB156" w14:textId="1836112D" w:rsidR="00541D9E" w:rsidRDefault="009F2C58">
            <w:pPr>
              <w:pStyle w:val="Standard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E</w:t>
            </w:r>
            <w:r w:rsidR="00FB3CC1" w:rsidRPr="00FB3CC1">
              <w:rPr>
                <w:rFonts w:cs="Arial"/>
              </w:rPr>
              <w:t>s una persona con visión, que es capaz de aplicar y desarrollar todos los conocimientos acerca de la planeación, organización, dirección y control empresarial, donde sus objetivos están en la misma dirección de las metas y propósitos de la empresa o institución.</w:t>
            </w:r>
          </w:p>
        </w:tc>
      </w:tr>
      <w:tr w:rsidR="00541D9E" w14:paraId="36688ACA" w14:textId="77777777" w:rsidTr="00FB3CC1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</w:tcPr>
          <w:p w14:paraId="70058AC2" w14:textId="6F4DFE14" w:rsidR="00541D9E" w:rsidRDefault="00FB3CC1">
            <w:pPr>
              <w:pStyle w:val="Standard"/>
              <w:snapToGrid w:val="0"/>
              <w:rPr>
                <w:rFonts w:cs="Arial"/>
              </w:rPr>
            </w:pPr>
            <w:r>
              <w:rPr>
                <w:rFonts w:cs="Arial"/>
              </w:rPr>
              <w:t>planes</w:t>
            </w:r>
          </w:p>
        </w:tc>
        <w:tc>
          <w:tcPr>
            <w:tcW w:w="5924" w:type="dxa"/>
          </w:tcPr>
          <w:p w14:paraId="1FA92120" w14:textId="76B9F394" w:rsidR="00541D9E" w:rsidRDefault="009F2C58">
            <w:pPr>
              <w:pStyle w:val="Standard"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E</w:t>
            </w:r>
            <w:r w:rsidR="00241B24" w:rsidRPr="00241B24">
              <w:rPr>
                <w:rFonts w:cs="Arial"/>
              </w:rPr>
              <w:t>s típicamente cualquier diagrama o lista de pasos con detalles de tiempo y recursos, utilizados para lograr un objetivo de hacer algo. Comúnmente se entiende como un conjunto temporal de acciones previstas a través de las cuales se espera lograr un objetivo.</w:t>
            </w:r>
          </w:p>
        </w:tc>
      </w:tr>
      <w:tr w:rsidR="00541D9E" w14:paraId="0F075FDA" w14:textId="77777777" w:rsidTr="00FB3C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</w:tcPr>
          <w:p w14:paraId="63A129C4" w14:textId="05D6EF9D" w:rsidR="00541D9E" w:rsidRDefault="00FB3CC1">
            <w:pPr>
              <w:pStyle w:val="Standard"/>
              <w:snapToGrid w:val="0"/>
              <w:rPr>
                <w:rFonts w:cs="Arial"/>
              </w:rPr>
            </w:pPr>
            <w:r>
              <w:rPr>
                <w:rFonts w:cs="Arial"/>
              </w:rPr>
              <w:t>desarrollo</w:t>
            </w:r>
          </w:p>
        </w:tc>
        <w:tc>
          <w:tcPr>
            <w:tcW w:w="5924" w:type="dxa"/>
          </w:tcPr>
          <w:p w14:paraId="38CC41DC" w14:textId="5B2ADB50" w:rsidR="00541D9E" w:rsidRDefault="009F2C58">
            <w:pPr>
              <w:pStyle w:val="Standard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E</w:t>
            </w:r>
            <w:r w:rsidR="009C76F5" w:rsidRPr="009C76F5">
              <w:rPr>
                <w:rFonts w:cs="Arial"/>
              </w:rPr>
              <w:t>s visto como sinónimo de evolución y se refiere al proceso de cambio y crecimiento relacionado con una situación, individuo u objeto determinado.</w:t>
            </w:r>
          </w:p>
        </w:tc>
      </w:tr>
      <w:tr w:rsidR="00AF475B" w14:paraId="70808401" w14:textId="77777777" w:rsidTr="00FB3CC1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</w:tcPr>
          <w:p w14:paraId="198EABE5" w14:textId="500882E5" w:rsidR="00AF475B" w:rsidRDefault="00FB3CC1">
            <w:pPr>
              <w:pStyle w:val="Standard"/>
              <w:snapToGrid w:val="0"/>
              <w:rPr>
                <w:rFonts w:cs="Arial"/>
              </w:rPr>
            </w:pPr>
            <w:r>
              <w:rPr>
                <w:rFonts w:cs="Arial"/>
              </w:rPr>
              <w:t>polifuncional</w:t>
            </w:r>
          </w:p>
        </w:tc>
        <w:tc>
          <w:tcPr>
            <w:tcW w:w="5924" w:type="dxa"/>
          </w:tcPr>
          <w:p w14:paraId="11652671" w14:textId="13DCEA0B" w:rsidR="00AF475B" w:rsidRDefault="009F2C58">
            <w:pPr>
              <w:pStyle w:val="Standard"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9F2C58">
              <w:rPr>
                <w:rFonts w:cs="Arial"/>
              </w:rPr>
              <w:t>Que cumple o puede cumplir varias funciones</w:t>
            </w:r>
          </w:p>
        </w:tc>
      </w:tr>
      <w:tr w:rsidR="00FB3CC1" w14:paraId="1D526119" w14:textId="77777777" w:rsidTr="00FB3C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</w:tcPr>
          <w:p w14:paraId="483E6680" w14:textId="55C45CAD" w:rsidR="00FB3CC1" w:rsidRDefault="00FB3CC1">
            <w:pPr>
              <w:pStyle w:val="Standard"/>
              <w:snapToGrid w:val="0"/>
              <w:rPr>
                <w:rFonts w:cs="Arial"/>
              </w:rPr>
            </w:pPr>
            <w:r>
              <w:rPr>
                <w:rFonts w:cs="Arial"/>
              </w:rPr>
              <w:t>inserción</w:t>
            </w:r>
          </w:p>
        </w:tc>
        <w:tc>
          <w:tcPr>
            <w:tcW w:w="5924" w:type="dxa"/>
          </w:tcPr>
          <w:p w14:paraId="1CEF245A" w14:textId="4340478F" w:rsidR="00FB3CC1" w:rsidRDefault="009F2C58">
            <w:pPr>
              <w:pStyle w:val="Standard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R</w:t>
            </w:r>
            <w:r w:rsidRPr="009F2C58">
              <w:rPr>
                <w:rFonts w:cs="Arial"/>
              </w:rPr>
              <w:t>efiere a introducir o incluir, mientras que inserir hace alusión a injerir (injertar, meter).</w:t>
            </w:r>
          </w:p>
        </w:tc>
      </w:tr>
      <w:tr w:rsidR="00FB3CC1" w14:paraId="682DF8C3" w14:textId="77777777" w:rsidTr="00FB3CC1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</w:tcPr>
          <w:p w14:paraId="78F122E8" w14:textId="2006995E" w:rsidR="00FB3CC1" w:rsidRDefault="00241B24">
            <w:pPr>
              <w:pStyle w:val="Standard"/>
              <w:snapToGrid w:val="0"/>
              <w:rPr>
                <w:rFonts w:cs="Arial"/>
              </w:rPr>
            </w:pPr>
            <w:r>
              <w:rPr>
                <w:rFonts w:cs="Arial"/>
              </w:rPr>
              <w:t>objetiv</w:t>
            </w:r>
            <w:r w:rsidR="009F2C58">
              <w:rPr>
                <w:rFonts w:cs="Arial"/>
              </w:rPr>
              <w:t>idad</w:t>
            </w:r>
          </w:p>
        </w:tc>
        <w:tc>
          <w:tcPr>
            <w:tcW w:w="5924" w:type="dxa"/>
          </w:tcPr>
          <w:p w14:paraId="55D50502" w14:textId="09BE246B" w:rsidR="00FB3CC1" w:rsidRDefault="009F2C58">
            <w:pPr>
              <w:pStyle w:val="Standard"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9F2C58">
              <w:rPr>
                <w:rFonts w:cs="Arial"/>
              </w:rPr>
              <w:t>es la cualidad de lo objetivo, de tal forma que es perteneciente o relativo al objeto en sí mismo, con independencia de la propia manera de pensar o de sentir que pueda tener cualquier sujeto que lo observe o considere.</w:t>
            </w:r>
          </w:p>
        </w:tc>
      </w:tr>
      <w:tr w:rsidR="009F2C58" w14:paraId="7A02E27C" w14:textId="77777777" w:rsidTr="00FB3C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</w:tcPr>
          <w:p w14:paraId="6336EFAC" w14:textId="31C5D588" w:rsidR="009F2C58" w:rsidRDefault="009F2C58">
            <w:pPr>
              <w:pStyle w:val="Standard"/>
              <w:snapToGrid w:val="0"/>
              <w:rPr>
                <w:rFonts w:cs="Arial"/>
              </w:rPr>
            </w:pPr>
            <w:r>
              <w:rPr>
                <w:rFonts w:cs="Arial"/>
              </w:rPr>
              <w:t>impedir</w:t>
            </w:r>
          </w:p>
        </w:tc>
        <w:tc>
          <w:tcPr>
            <w:tcW w:w="5924" w:type="dxa"/>
          </w:tcPr>
          <w:p w14:paraId="4D9576FF" w14:textId="743D2728" w:rsidR="009F2C58" w:rsidRPr="009F2C58" w:rsidRDefault="00D709AC">
            <w:pPr>
              <w:pStyle w:val="Standard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09AC">
              <w:rPr>
                <w:rFonts w:cs="Arial"/>
              </w:rPr>
              <w:t>Es hacer de manera voluntaria o involuntaria que no se realice o ejecute algo; hacer una cosa imposible.</w:t>
            </w:r>
          </w:p>
        </w:tc>
      </w:tr>
    </w:tbl>
    <w:p w14:paraId="28F4FA40" w14:textId="77777777" w:rsidR="00541D9E" w:rsidRDefault="00AF475B">
      <w:pPr>
        <w:pStyle w:val="Ttulo1"/>
        <w:rPr>
          <w:rFonts w:hint="eastAsia"/>
        </w:rPr>
      </w:pPr>
      <w:r>
        <w:lastRenderedPageBreak/>
        <w:t>BIBLIOGRAFÍA Y REFERENCIAS</w:t>
      </w:r>
    </w:p>
    <w:p w14:paraId="4E41650F" w14:textId="65723473" w:rsidR="00541D9E" w:rsidRDefault="00541D9E">
      <w:pPr>
        <w:pStyle w:val="Standard"/>
        <w:jc w:val="both"/>
      </w:pPr>
    </w:p>
    <w:tbl>
      <w:tblPr>
        <w:tblStyle w:val="Tabladecuadrcula4"/>
        <w:tblW w:w="7364" w:type="dxa"/>
        <w:jc w:val="center"/>
        <w:tblLayout w:type="fixed"/>
        <w:tblLook w:val="04A0" w:firstRow="1" w:lastRow="0" w:firstColumn="1" w:lastColumn="0" w:noHBand="0" w:noVBand="1"/>
      </w:tblPr>
      <w:tblGrid>
        <w:gridCol w:w="1054"/>
        <w:gridCol w:w="129"/>
        <w:gridCol w:w="6052"/>
        <w:gridCol w:w="129"/>
      </w:tblGrid>
      <w:tr w:rsidR="00541D9E" w14:paraId="6FB8EA8D" w14:textId="77777777" w:rsidTr="000161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dxa"/>
            <w:gridSpan w:val="2"/>
          </w:tcPr>
          <w:p w14:paraId="3DCEC678" w14:textId="77777777" w:rsidR="00541D9E" w:rsidRDefault="00AF475B">
            <w:pPr>
              <w:pStyle w:val="Standard"/>
              <w:snapToGrid w:val="0"/>
              <w:spacing w:after="113"/>
              <w:jc w:val="both"/>
              <w:rPr>
                <w:rFonts w:cs="Arial"/>
                <w:b w:val="0"/>
              </w:rPr>
            </w:pPr>
            <w:r>
              <w:rPr>
                <w:rFonts w:cs="Arial"/>
                <w:b w:val="0"/>
              </w:rPr>
              <w:t>Referencia</w:t>
            </w:r>
          </w:p>
        </w:tc>
        <w:tc>
          <w:tcPr>
            <w:tcW w:w="6181" w:type="dxa"/>
            <w:gridSpan w:val="2"/>
          </w:tcPr>
          <w:p w14:paraId="40A0B127" w14:textId="77777777" w:rsidR="00541D9E" w:rsidRDefault="00AF475B">
            <w:pPr>
              <w:pStyle w:val="Standard"/>
              <w:snapToGrid w:val="0"/>
              <w:spacing w:after="113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</w:rPr>
            </w:pPr>
            <w:r>
              <w:rPr>
                <w:rFonts w:cs="Arial"/>
                <w:b w:val="0"/>
              </w:rPr>
              <w:t>Título</w:t>
            </w:r>
          </w:p>
        </w:tc>
      </w:tr>
      <w:tr w:rsidR="0001610F" w14:paraId="4E4B1F27" w14:textId="77777777" w:rsidTr="0001610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29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14:paraId="240B04B5" w14:textId="77777777" w:rsidR="0001610F" w:rsidRDefault="0001610F" w:rsidP="0001610F">
            <w:pPr>
              <w:pStyle w:val="Standard"/>
              <w:snapToGrid w:val="0"/>
              <w:spacing w:after="113"/>
              <w:jc w:val="both"/>
              <w:rPr>
                <w:rFonts w:cs="Arial"/>
              </w:rPr>
            </w:pPr>
            <w:r>
              <w:rPr>
                <w:rFonts w:cs="Arial"/>
              </w:rPr>
              <w:t>Ref. 1</w:t>
            </w:r>
          </w:p>
        </w:tc>
        <w:tc>
          <w:tcPr>
            <w:tcW w:w="6181" w:type="dxa"/>
            <w:gridSpan w:val="2"/>
          </w:tcPr>
          <w:p w14:paraId="55C0535E" w14:textId="1840AE87" w:rsidR="0001610F" w:rsidRDefault="0001610F" w:rsidP="0001610F">
            <w:pPr>
              <w:pStyle w:val="Standard"/>
              <w:snapToGrid w:val="0"/>
              <w:spacing w:after="11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C6940">
              <w:rPr>
                <w:rFonts w:cs="Arial"/>
              </w:rPr>
              <w:t>Pruebas del equipo de desarrollo</w:t>
            </w:r>
          </w:p>
        </w:tc>
      </w:tr>
      <w:tr w:rsidR="0001610F" w14:paraId="3D9F7CA5" w14:textId="77777777" w:rsidTr="0001610F">
        <w:trPr>
          <w:gridAfter w:val="1"/>
          <w:wAfter w:w="129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14:paraId="32F70B7D" w14:textId="77777777" w:rsidR="0001610F" w:rsidRDefault="0001610F" w:rsidP="0001610F">
            <w:pPr>
              <w:pStyle w:val="Standard"/>
              <w:snapToGrid w:val="0"/>
              <w:spacing w:after="113"/>
              <w:jc w:val="both"/>
              <w:rPr>
                <w:rFonts w:cs="Arial"/>
              </w:rPr>
            </w:pPr>
            <w:r>
              <w:rPr>
                <w:rFonts w:cs="Arial"/>
              </w:rPr>
              <w:t>Ref. 2</w:t>
            </w:r>
          </w:p>
        </w:tc>
        <w:tc>
          <w:tcPr>
            <w:tcW w:w="6181" w:type="dxa"/>
            <w:gridSpan w:val="2"/>
          </w:tcPr>
          <w:p w14:paraId="4A80789A" w14:textId="4C13FDA7" w:rsidR="0001610F" w:rsidRDefault="0001610F" w:rsidP="0001610F">
            <w:pPr>
              <w:pStyle w:val="Standard"/>
              <w:snapToGrid w:val="0"/>
              <w:spacing w:after="11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C6940">
              <w:rPr>
                <w:rFonts w:cs="Arial"/>
              </w:rPr>
              <w:t xml:space="preserve">Informe de Resultados </w:t>
            </w:r>
            <w:r>
              <w:rPr>
                <w:rFonts w:cs="Arial"/>
              </w:rPr>
              <w:t xml:space="preserve">diarios, semanales u mensuales </w:t>
            </w:r>
            <w:r w:rsidRPr="005C6940">
              <w:rPr>
                <w:rFonts w:cs="Arial"/>
              </w:rPr>
              <w:t xml:space="preserve">que se han generado </w:t>
            </w:r>
            <w:r>
              <w:rPr>
                <w:rFonts w:cs="Arial"/>
              </w:rPr>
              <w:t>en la</w:t>
            </w:r>
            <w:r w:rsidRPr="005C6940">
              <w:rPr>
                <w:rFonts w:cs="Arial"/>
              </w:rPr>
              <w:t xml:space="preserve"> prueba.</w:t>
            </w:r>
          </w:p>
        </w:tc>
      </w:tr>
      <w:tr w:rsidR="0001610F" w14:paraId="491CA7CA" w14:textId="77777777" w:rsidTr="0001610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29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14:paraId="2A7D9179" w14:textId="60BFB2AB" w:rsidR="0001610F" w:rsidRDefault="0001610F" w:rsidP="0001610F">
            <w:pPr>
              <w:pStyle w:val="Standard"/>
              <w:snapToGrid w:val="0"/>
              <w:spacing w:after="113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Ref. 3 </w:t>
            </w:r>
          </w:p>
        </w:tc>
        <w:tc>
          <w:tcPr>
            <w:tcW w:w="6181" w:type="dxa"/>
            <w:gridSpan w:val="2"/>
          </w:tcPr>
          <w:p w14:paraId="2E428608" w14:textId="22BA7048" w:rsidR="0001610F" w:rsidRDefault="0001610F" w:rsidP="0001610F">
            <w:pPr>
              <w:pStyle w:val="Standard"/>
              <w:snapToGrid w:val="0"/>
              <w:spacing w:after="11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Finalización del desarrollo.</w:t>
            </w:r>
          </w:p>
        </w:tc>
      </w:tr>
      <w:tr w:rsidR="0001610F" w14:paraId="52A3D608" w14:textId="77777777" w:rsidTr="0001610F">
        <w:trPr>
          <w:gridAfter w:val="1"/>
          <w:wAfter w:w="129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14:paraId="6B5DC3C7" w14:textId="36ED4E94" w:rsidR="0001610F" w:rsidRDefault="0001610F" w:rsidP="0001610F">
            <w:pPr>
              <w:pStyle w:val="Standard"/>
              <w:snapToGrid w:val="0"/>
              <w:spacing w:after="113"/>
              <w:jc w:val="both"/>
              <w:rPr>
                <w:rFonts w:cs="Arial"/>
              </w:rPr>
            </w:pPr>
            <w:r>
              <w:rPr>
                <w:rFonts w:cs="Arial"/>
              </w:rPr>
              <w:t>Ref. 4</w:t>
            </w:r>
          </w:p>
        </w:tc>
        <w:tc>
          <w:tcPr>
            <w:tcW w:w="6181" w:type="dxa"/>
            <w:gridSpan w:val="2"/>
          </w:tcPr>
          <w:p w14:paraId="072C8981" w14:textId="32356BD4" w:rsidR="0001610F" w:rsidRDefault="0001610F" w:rsidP="0001610F">
            <w:pPr>
              <w:pStyle w:val="Standard"/>
              <w:snapToGrid w:val="0"/>
              <w:spacing w:after="11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Entrega del desarrollo</w:t>
            </w:r>
          </w:p>
        </w:tc>
      </w:tr>
    </w:tbl>
    <w:p w14:paraId="7256C546" w14:textId="666B374C" w:rsidR="00541D9E" w:rsidRDefault="00541D9E">
      <w:pPr>
        <w:pStyle w:val="Standard"/>
        <w:jc w:val="both"/>
        <w:rPr>
          <w:rFonts w:ascii="Verdana" w:hAnsi="Verdana"/>
          <w:szCs w:val="20"/>
        </w:rPr>
      </w:pPr>
    </w:p>
    <w:p w14:paraId="3A355512" w14:textId="2B0D740C" w:rsidR="00AF475B" w:rsidRDefault="00AF475B">
      <w:pPr>
        <w:pStyle w:val="Standard"/>
        <w:jc w:val="both"/>
        <w:rPr>
          <w:rFonts w:ascii="Verdana" w:hAnsi="Verdana"/>
          <w:szCs w:val="20"/>
        </w:rPr>
      </w:pPr>
    </w:p>
    <w:p w14:paraId="3E29C867" w14:textId="77777777" w:rsidR="00AF475B" w:rsidRDefault="00AF475B">
      <w:pPr>
        <w:pStyle w:val="Standard"/>
        <w:jc w:val="both"/>
        <w:rPr>
          <w:rFonts w:ascii="Verdana" w:hAnsi="Verdana"/>
          <w:szCs w:val="20"/>
        </w:rPr>
      </w:pPr>
    </w:p>
    <w:sectPr w:rsidR="00AF475B">
      <w:headerReference w:type="default" r:id="rId18"/>
      <w:footerReference w:type="default" r:id="rId19"/>
      <w:pgSz w:w="11906" w:h="16838"/>
      <w:pgMar w:top="1474" w:right="1134" w:bottom="1134" w:left="1701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3851D4" w14:textId="77777777" w:rsidR="0016277C" w:rsidRDefault="0016277C">
      <w:r>
        <w:separator/>
      </w:r>
    </w:p>
  </w:endnote>
  <w:endnote w:type="continuationSeparator" w:id="0">
    <w:p w14:paraId="51175179" w14:textId="77777777" w:rsidR="0016277C" w:rsidRDefault="00162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Symbol">
    <w:altName w:val="Calibri"/>
    <w:charset w:val="00"/>
    <w:family w:val="auto"/>
    <w:pitch w:val="default"/>
  </w:font>
  <w:font w:name="Arial Unicode MS">
    <w:altName w:val="Arial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Arial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ewsGotT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Eras Bk BT">
    <w:altName w:val="Arial"/>
    <w:charset w:val="00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24670F" w14:textId="77777777" w:rsidR="00AF475B" w:rsidRDefault="00AF475B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  <w:r>
      <w:t xml:space="preserve"> de </w:t>
    </w:r>
    <w:r>
      <w:fldChar w:fldCharType="begin"/>
    </w:r>
    <w:r>
      <w:instrText xml:space="preserve"> NUMPAGES </w:instrText>
    </w:r>
    <w:r>
      <w:fldChar w:fldCharType="separate"/>
    </w:r>
    <w: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D00016" w14:textId="77777777" w:rsidR="0016277C" w:rsidRDefault="0016277C">
      <w:r>
        <w:rPr>
          <w:color w:val="000000"/>
        </w:rPr>
        <w:separator/>
      </w:r>
    </w:p>
  </w:footnote>
  <w:footnote w:type="continuationSeparator" w:id="0">
    <w:p w14:paraId="7F39101A" w14:textId="77777777" w:rsidR="0016277C" w:rsidRDefault="001627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5747F" w14:textId="77777777" w:rsidR="00AF475B" w:rsidRDefault="00AF475B">
    <w:pPr>
      <w:pStyle w:val="Encabezado"/>
    </w:pPr>
  </w:p>
  <w:tbl>
    <w:tblPr>
      <w:tblW w:w="9008" w:type="dxa"/>
      <w:tblInd w:w="30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1390"/>
      <w:gridCol w:w="4688"/>
      <w:gridCol w:w="2930"/>
    </w:tblGrid>
    <w:tr w:rsidR="00AF475B" w14:paraId="137D3AB8" w14:textId="77777777">
      <w:tblPrEx>
        <w:tblCellMar>
          <w:top w:w="0" w:type="dxa"/>
          <w:bottom w:w="0" w:type="dxa"/>
        </w:tblCellMar>
      </w:tblPrEx>
      <w:trPr>
        <w:trHeight w:val="1017"/>
      </w:trPr>
      <w:tc>
        <w:tcPr>
          <w:tcW w:w="1390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3852F44B" w14:textId="398FD2CF" w:rsidR="00AF475B" w:rsidRDefault="00AF475B">
          <w:pPr>
            <w:pStyle w:val="TableContents"/>
            <w:spacing w:after="283"/>
            <w:jc w:val="center"/>
          </w:pPr>
          <w:r>
            <w:object w:dxaOrig="9855" w:dyaOrig="11175" w14:anchorId="4A9E2A7D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62" type="#_x0000_t75" style="width:66.4pt;height:75.75pt">
                <v:imagedata r:id="rId1" o:title=""/>
              </v:shape>
              <o:OLEObject Type="Embed" ProgID="PBrush" ShapeID="_x0000_i1062" DrawAspect="Content" ObjectID="_1656973269" r:id="rId2"/>
            </w:object>
          </w:r>
        </w:p>
      </w:tc>
      <w:tc>
        <w:tcPr>
          <w:tcW w:w="4688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6172B803" w14:textId="7D70B7E6" w:rsidR="00AF475B" w:rsidRDefault="00AF475B">
          <w:pPr>
            <w:pStyle w:val="TableContents"/>
            <w:spacing w:after="113"/>
            <w:ind w:right="57"/>
            <w:jc w:val="center"/>
          </w:pPr>
          <w:r>
            <w:rPr>
              <w:rFonts w:ascii="Eras Bk BT" w:hAnsi="Eras Bk BT"/>
              <w:b/>
              <w:bCs/>
              <w:szCs w:val="20"/>
            </w:rPr>
            <w:t xml:space="preserve">Modulo Asigna-Empresa </w:t>
          </w:r>
          <w:proofErr w:type="spellStart"/>
          <w:r>
            <w:rPr>
              <w:rFonts w:ascii="Eras Bk BT" w:hAnsi="Eras Bk BT"/>
              <w:b/>
              <w:bCs/>
              <w:szCs w:val="20"/>
            </w:rPr>
            <w:t>System</w:t>
          </w:r>
          <w:proofErr w:type="spellEnd"/>
          <w:r>
            <w:rPr>
              <w:rFonts w:ascii="Eras Bk BT" w:hAnsi="Eras Bk BT"/>
              <w:b/>
              <w:bCs/>
              <w:szCs w:val="20"/>
            </w:rPr>
            <w:t xml:space="preserve"> Flash </w:t>
          </w:r>
          <w:proofErr w:type="spellStart"/>
          <w:r>
            <w:rPr>
              <w:rFonts w:ascii="Eras Bk BT" w:hAnsi="Eras Bk BT"/>
              <w:b/>
              <w:bCs/>
              <w:szCs w:val="20"/>
            </w:rPr>
            <w:t>Technology</w:t>
          </w:r>
          <w:proofErr w:type="spellEnd"/>
        </w:p>
        <w:p w14:paraId="090A31F8" w14:textId="4ECF29E1" w:rsidR="00AF475B" w:rsidRDefault="00AF475B">
          <w:pPr>
            <w:pStyle w:val="TableContents"/>
            <w:ind w:right="57"/>
            <w:jc w:val="center"/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TITLE </w:instrText>
          </w:r>
          <w:r>
            <w:rPr>
              <w:rFonts w:ascii="Eras Bk BT" w:hAnsi="Eras Bk BT"/>
              <w:b/>
              <w:bCs/>
              <w:szCs w:val="20"/>
            </w:rPr>
            <w:fldChar w:fldCharType="separate"/>
          </w:r>
          <w:r>
            <w:rPr>
              <w:rFonts w:ascii="Eras Bk BT" w:hAnsi="Eras Bk BT"/>
              <w:b/>
              <w:bCs/>
              <w:szCs w:val="20"/>
            </w:rPr>
            <w:t>Planes de Pruebas Funcionales</w:t>
          </w:r>
          <w:r>
            <w:rPr>
              <w:rFonts w:ascii="Eras Bk BT" w:hAnsi="Eras Bk BT"/>
              <w:b/>
              <w:bCs/>
              <w:szCs w:val="20"/>
            </w:rPr>
            <w:fldChar w:fldCharType="end"/>
          </w:r>
        </w:p>
      </w:tc>
      <w:tc>
        <w:tcPr>
          <w:tcW w:w="2930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672BB9A1" w14:textId="0374AAA4" w:rsidR="00AF475B" w:rsidRDefault="00AF475B">
          <w:pPr>
            <w:pStyle w:val="TableContents"/>
            <w:ind w:right="57"/>
            <w:jc w:val="center"/>
            <w:rPr>
              <w:rFonts w:ascii="Eras Bk BT" w:hAnsi="Eras Bk BT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t>Grupo C4</w:t>
          </w:r>
        </w:p>
      </w:tc>
    </w:tr>
  </w:tbl>
  <w:p w14:paraId="46426788" w14:textId="77777777" w:rsidR="00AF475B" w:rsidRDefault="00AF475B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AB6C48"/>
    <w:multiLevelType w:val="multilevel"/>
    <w:tmpl w:val="BDC8213E"/>
    <w:styleLink w:val="WWOutlineListStyle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" w15:restartNumberingAfterBreak="0">
    <w:nsid w:val="226D6670"/>
    <w:multiLevelType w:val="hybridMultilevel"/>
    <w:tmpl w:val="A04C097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C7784A"/>
    <w:multiLevelType w:val="hybridMultilevel"/>
    <w:tmpl w:val="A04C097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563BD"/>
    <w:multiLevelType w:val="hybridMultilevel"/>
    <w:tmpl w:val="A04C097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1D0B64"/>
    <w:multiLevelType w:val="hybridMultilevel"/>
    <w:tmpl w:val="A04C097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F31E79"/>
    <w:multiLevelType w:val="multilevel"/>
    <w:tmpl w:val="5ABA0C6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50A761D8"/>
    <w:multiLevelType w:val="hybridMultilevel"/>
    <w:tmpl w:val="A04C097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653E4B"/>
    <w:multiLevelType w:val="hybridMultilevel"/>
    <w:tmpl w:val="A04C097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DC6644"/>
    <w:multiLevelType w:val="multilevel"/>
    <w:tmpl w:val="1E96A542"/>
    <w:styleLink w:val="Outline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1"/>
  </w:num>
  <w:num w:numId="5">
    <w:abstractNumId w:val="2"/>
  </w:num>
  <w:num w:numId="6">
    <w:abstractNumId w:val="6"/>
  </w:num>
  <w:num w:numId="7">
    <w:abstractNumId w:val="3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attachedTemplate r:id="rId1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541D9E"/>
    <w:rsid w:val="0001610F"/>
    <w:rsid w:val="0002392C"/>
    <w:rsid w:val="000474F9"/>
    <w:rsid w:val="00117F15"/>
    <w:rsid w:val="0012059C"/>
    <w:rsid w:val="001211FF"/>
    <w:rsid w:val="00155037"/>
    <w:rsid w:val="0016277C"/>
    <w:rsid w:val="0016783E"/>
    <w:rsid w:val="001945AB"/>
    <w:rsid w:val="001C0EB9"/>
    <w:rsid w:val="001F2B80"/>
    <w:rsid w:val="00241B24"/>
    <w:rsid w:val="002853E1"/>
    <w:rsid w:val="00292A50"/>
    <w:rsid w:val="002B7215"/>
    <w:rsid w:val="002E49AC"/>
    <w:rsid w:val="002F12B3"/>
    <w:rsid w:val="0034034B"/>
    <w:rsid w:val="003433A8"/>
    <w:rsid w:val="003A05F1"/>
    <w:rsid w:val="00420F9F"/>
    <w:rsid w:val="004B0A86"/>
    <w:rsid w:val="004B5861"/>
    <w:rsid w:val="00541D9E"/>
    <w:rsid w:val="0056723D"/>
    <w:rsid w:val="005705E0"/>
    <w:rsid w:val="00727566"/>
    <w:rsid w:val="00777C7A"/>
    <w:rsid w:val="007D0E13"/>
    <w:rsid w:val="00830ADB"/>
    <w:rsid w:val="00856A25"/>
    <w:rsid w:val="00876854"/>
    <w:rsid w:val="008A5F45"/>
    <w:rsid w:val="00940171"/>
    <w:rsid w:val="00967CFF"/>
    <w:rsid w:val="009C76F5"/>
    <w:rsid w:val="009F2C58"/>
    <w:rsid w:val="00A36A0E"/>
    <w:rsid w:val="00AC6891"/>
    <w:rsid w:val="00AF1418"/>
    <w:rsid w:val="00AF157B"/>
    <w:rsid w:val="00AF475B"/>
    <w:rsid w:val="00B11634"/>
    <w:rsid w:val="00C34EF2"/>
    <w:rsid w:val="00C902E5"/>
    <w:rsid w:val="00CC4360"/>
    <w:rsid w:val="00D17D39"/>
    <w:rsid w:val="00D607E4"/>
    <w:rsid w:val="00D709AC"/>
    <w:rsid w:val="00D85003"/>
    <w:rsid w:val="00DA3B91"/>
    <w:rsid w:val="00DB6C4F"/>
    <w:rsid w:val="00DF0D79"/>
    <w:rsid w:val="00DF2BE5"/>
    <w:rsid w:val="00DF5543"/>
    <w:rsid w:val="00E35785"/>
    <w:rsid w:val="00E84ACB"/>
    <w:rsid w:val="00E9696B"/>
    <w:rsid w:val="00F72962"/>
    <w:rsid w:val="00F76AEB"/>
    <w:rsid w:val="00FB3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1CDFCE"/>
  <w15:docId w15:val="{48A6B5EC-037E-41FF-A5D6-064D5BCEF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ahoma"/>
        <w:kern w:val="3"/>
        <w:sz w:val="24"/>
        <w:szCs w:val="24"/>
        <w:lang w:val="es-ES" w:eastAsia="es-EC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uiPriority w:val="9"/>
    <w:semiHidden/>
    <w:unhideWhenUsed/>
    <w:qFormat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uiPriority w:val="9"/>
    <w:semiHidden/>
    <w:unhideWhenUsed/>
    <w:qFormat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WWOutlineListStyle">
    <w:name w:val="WW_OutlineListStyle"/>
    <w:basedOn w:val="Sinlista"/>
    <w:pPr>
      <w:numPr>
        <w:numId w:val="1"/>
      </w:numPr>
    </w:pPr>
  </w:style>
  <w:style w:type="paragraph" w:customStyle="1" w:styleId="Standard">
    <w:name w:val="Standard"/>
    <w:pPr>
      <w:suppressAutoHyphens/>
    </w:pPr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</w:style>
  <w:style w:type="paragraph" w:styleId="Encabezado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customStyle="1" w:styleId="Puesto">
    <w:name w:val="Puesto"/>
    <w:basedOn w:val="Tema"/>
    <w:next w:val="Subttulo"/>
    <w:pPr>
      <w:spacing w:after="0"/>
    </w:pPr>
    <w:rPr>
      <w:bCs/>
      <w:sz w:val="36"/>
      <w:szCs w:val="36"/>
    </w:rPr>
  </w:style>
  <w:style w:type="paragraph" w:styleId="Subttulo">
    <w:name w:val="Subtitle"/>
    <w:basedOn w:val="Heading"/>
    <w:next w:val="Textbody"/>
    <w:uiPriority w:val="11"/>
    <w:qFormat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Puesto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table" w:styleId="Tablaconcuadrculaclara">
    <w:name w:val="Grid Table Light"/>
    <w:basedOn w:val="Tablanormal"/>
    <w:uiPriority w:val="40"/>
    <w:rsid w:val="00AF475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">
    <w:name w:val="Table Grid"/>
    <w:basedOn w:val="Tablanormal"/>
    <w:uiPriority w:val="39"/>
    <w:rsid w:val="005672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basedOn w:val="Tablanormal"/>
    <w:uiPriority w:val="49"/>
    <w:rsid w:val="00C902E5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cuadrcula4">
    <w:name w:val="Grid Table 4"/>
    <w:basedOn w:val="Tablanormal"/>
    <w:uiPriority w:val="49"/>
    <w:rsid w:val="00C902E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3">
    <w:name w:val="Grid Table 3"/>
    <w:basedOn w:val="Tablanormal"/>
    <w:uiPriority w:val="48"/>
    <w:rsid w:val="001F2B80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numbering" w:customStyle="1" w:styleId="Outline">
    <w:name w:val="Outline"/>
    <w:basedOn w:val="Sinlista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#__RefHeading__3796_904956992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#__RefHeading__3794_904956992" TargetMode="External"/><Relationship Id="rId17" Type="http://schemas.openxmlformats.org/officeDocument/2006/relationships/hyperlink" Target="#__RefHeading__3804_904956992" TargetMode="External"/><Relationship Id="rId2" Type="http://schemas.openxmlformats.org/officeDocument/2006/relationships/numbering" Target="numbering.xml"/><Relationship Id="rId16" Type="http://schemas.openxmlformats.org/officeDocument/2006/relationships/hyperlink" Target="#__RefHeading__3802_904956992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#__RefHeading__3786_904956992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#__RefHeading__3800_904956992" TargetMode="External"/><Relationship Id="rId10" Type="http://schemas.openxmlformats.org/officeDocument/2006/relationships/hyperlink" Target="#__RefHeading__3784_904956992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#__RefHeading__3782_904956992" TargetMode="External"/><Relationship Id="rId14" Type="http://schemas.openxmlformats.org/officeDocument/2006/relationships/hyperlink" Target="#__RefHeading__3798_904956992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29943-8BA6-4B9F-B233-0857FD664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12</Pages>
  <Words>1252</Words>
  <Characters>6890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Planes de Pruebas Funcionales</vt:lpstr>
    </vt:vector>
  </TitlesOfParts>
  <Company/>
  <LinksUpToDate>false</LinksUpToDate>
  <CharactersWithSpaces>8126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Planes de Pruebas Funcionales</dc:title>
  <dc:subject>&lt;Nombre Proyecto&gt;</dc:subject>
  <dc:creator>venta</dc:creator>
  <cp:keywords>0100</cp:keywords>
  <cp:lastModifiedBy>ventasgiova@outlook.es</cp:lastModifiedBy>
  <cp:revision>55</cp:revision>
  <cp:lastPrinted>2010-01-15T17:08:00Z</cp:lastPrinted>
  <dcterms:created xsi:type="dcterms:W3CDTF">2020-07-23T01:12:00Z</dcterms:created>
  <dcterms:modified xsi:type="dcterms:W3CDTF">2020-07-23T06:33:00Z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